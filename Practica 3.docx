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FD9393" w14:textId="77777777" w:rsidR="00D5413C" w:rsidRDefault="001F5EFF">
      <w:pPr>
        <w:pStyle w:val="Foto"/>
      </w:pPr>
      <w:r>
        <w:rPr>
          <w:noProof/>
        </w:rPr>
        <w:drawing>
          <wp:inline distT="0" distB="0" distL="0" distR="0" wp14:anchorId="34E4911B" wp14:editId="3F9F9904">
            <wp:extent cx="5507990" cy="3057525"/>
            <wp:effectExtent l="171450" t="171450" r="226060" b="238125"/>
            <wp:docPr id="1" name="Imagen 1" descr="Resultado de imagen de criptogra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criptograf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305752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1334C3" w14:textId="7355BB08" w:rsidR="001638F6" w:rsidRDefault="001F5EFF" w:rsidP="00D5413C">
      <w:pPr>
        <w:pStyle w:val="Title"/>
      </w:pPr>
      <w:r>
        <w:t xml:space="preserve">Practica </w:t>
      </w:r>
      <w:r w:rsidR="00990BB3">
        <w:t>3</w:t>
      </w:r>
    </w:p>
    <w:p w14:paraId="56DBE5D2" w14:textId="77777777" w:rsidR="001638F6" w:rsidRPr="00D5413C" w:rsidRDefault="001F5EFF" w:rsidP="00D5413C">
      <w:pPr>
        <w:pStyle w:val="Subtitle"/>
      </w:pPr>
      <w:r>
        <w:t>Illia nechesa | Pablo ospino</w:t>
      </w:r>
    </w:p>
    <w:p w14:paraId="4D0C7FFB" w14:textId="262896E6" w:rsidR="001F5EFF" w:rsidRDefault="001F5EFF" w:rsidP="003422FF">
      <w:pPr>
        <w:pStyle w:val="Informacindecontacto"/>
      </w:pPr>
      <w:r>
        <w:t>Seguridad en Sistemas Informáticos</w:t>
      </w:r>
      <w:r w:rsidR="00D5413C">
        <w:rPr>
          <w:lang w:bidi="es-ES"/>
        </w:rPr>
        <w:t xml:space="preserve"> | </w:t>
      </w:r>
      <w:r>
        <w:t>4º Curso</w:t>
      </w:r>
      <w:r w:rsidR="00D5413C">
        <w:rPr>
          <w:lang w:bidi="es-ES"/>
        </w:rPr>
        <w:t xml:space="preserve"> | </w:t>
      </w:r>
      <w:r w:rsidR="00990BB3">
        <w:t>06</w:t>
      </w:r>
      <w:r>
        <w:t>-1</w:t>
      </w:r>
      <w:r w:rsidR="00990BB3">
        <w:t>1</w:t>
      </w:r>
      <w:r>
        <w:t>-2019</w:t>
      </w:r>
    </w:p>
    <w:p w14:paraId="7396A017" w14:textId="77777777" w:rsidR="001F5EFF" w:rsidRDefault="001F5EFF" w:rsidP="003422FF">
      <w:pPr>
        <w:pStyle w:val="Informacindecontacto"/>
      </w:pPr>
    </w:p>
    <w:p w14:paraId="74887F60" w14:textId="77777777" w:rsidR="001F5EFF" w:rsidRDefault="001F5EFF" w:rsidP="003422FF">
      <w:pPr>
        <w:pStyle w:val="Informacindecontacto"/>
      </w:pPr>
    </w:p>
    <w:p w14:paraId="338B6ACE" w14:textId="77777777" w:rsidR="001F5EFF" w:rsidRDefault="001F5EFF" w:rsidP="003422FF">
      <w:pPr>
        <w:pStyle w:val="Informacindecontacto"/>
      </w:pPr>
    </w:p>
    <w:p w14:paraId="068D2E17" w14:textId="77777777" w:rsidR="001F5EFF" w:rsidRDefault="001F5EFF" w:rsidP="003422FF">
      <w:pPr>
        <w:pStyle w:val="Informacindecontacto"/>
      </w:pPr>
    </w:p>
    <w:p w14:paraId="712DE63E" w14:textId="77777777" w:rsidR="001F5EFF" w:rsidRDefault="001F5EFF" w:rsidP="003422FF">
      <w:pPr>
        <w:pStyle w:val="Informacindecontacto"/>
      </w:pPr>
    </w:p>
    <w:p w14:paraId="08E6DA14" w14:textId="77777777" w:rsidR="001F5EFF" w:rsidRDefault="001F5EFF" w:rsidP="003422FF">
      <w:pPr>
        <w:pStyle w:val="Informacindecontacto"/>
      </w:pPr>
    </w:p>
    <w:p w14:paraId="1B48E6FE" w14:textId="77777777" w:rsidR="001F5EFF" w:rsidRDefault="001F5EFF" w:rsidP="003422FF">
      <w:pPr>
        <w:pStyle w:val="Informacindecontacto"/>
      </w:pPr>
    </w:p>
    <w:p w14:paraId="56D25AD0" w14:textId="77777777" w:rsidR="001F5EFF" w:rsidRDefault="001F5EFF" w:rsidP="003422FF">
      <w:pPr>
        <w:pStyle w:val="Informacindecontacto"/>
      </w:pPr>
    </w:p>
    <w:p w14:paraId="5EF2D4C6" w14:textId="77777777" w:rsidR="001F5EFF" w:rsidRDefault="001F5EFF" w:rsidP="003422FF">
      <w:pPr>
        <w:pStyle w:val="Informacindecontacto"/>
      </w:pPr>
    </w:p>
    <w:p w14:paraId="24D98965" w14:textId="77777777" w:rsidR="001F5EFF" w:rsidRDefault="001F5EFF" w:rsidP="003422FF">
      <w:pPr>
        <w:pStyle w:val="Informacindecontacto"/>
      </w:pPr>
    </w:p>
    <w:p w14:paraId="4878BCE2" w14:textId="77777777" w:rsidR="001F5EFF" w:rsidRDefault="001F5EFF" w:rsidP="003422FF">
      <w:pPr>
        <w:pStyle w:val="Informacindecontacto"/>
      </w:pPr>
    </w:p>
    <w:p w14:paraId="5AF31818" w14:textId="77777777" w:rsidR="003422FF" w:rsidRDefault="003422FF" w:rsidP="003422FF">
      <w:pPr>
        <w:pStyle w:val="Informacindecontacto"/>
      </w:pPr>
      <w:r>
        <w:rPr>
          <w:lang w:bidi="es-ES"/>
        </w:rPr>
        <w:br w:type="page"/>
      </w:r>
    </w:p>
    <w:p w14:paraId="3AF0436F" w14:textId="4101A2CB" w:rsidR="001638F6" w:rsidRDefault="00990BB3">
      <w:pPr>
        <w:pStyle w:val="Heading1"/>
      </w:pPr>
      <w:r>
        <w:lastRenderedPageBreak/>
        <w:t>Certificados SSL y ataques de contraseña</w:t>
      </w:r>
    </w:p>
    <w:p w14:paraId="2E57D6B0" w14:textId="53A31028" w:rsidR="001F5EFF" w:rsidRDefault="00AB0654" w:rsidP="001F5EFF">
      <w:pPr>
        <w:rPr>
          <w:b/>
        </w:rPr>
      </w:pPr>
      <w:r>
        <w:rPr>
          <w:b/>
        </w:rPr>
        <w:t>Configuración</w:t>
      </w:r>
    </w:p>
    <w:p w14:paraId="6697E977" w14:textId="14976E88" w:rsidR="00D5413C" w:rsidRDefault="001C6C89" w:rsidP="00213E5C">
      <w:r>
        <w:t>Primero procedemos a descargar la maquina virtual, y seguido abrimos VirtualBox, aplicando todas las configuraciones necesarias, indicadas en las instrucciones de las practicas.</w:t>
      </w:r>
    </w:p>
    <w:p w14:paraId="10780364" w14:textId="2952E71B" w:rsidR="001C6C89" w:rsidRDefault="001C6C89" w:rsidP="00213E5C">
      <w:r>
        <w:t>En cuanto a la configuración de red, vamos a utilizar NAT cuando sea necesario conectarse a internet, y Host-</w:t>
      </w:r>
      <w:proofErr w:type="spellStart"/>
      <w:r>
        <w:t>Only</w:t>
      </w:r>
      <w:proofErr w:type="spellEnd"/>
      <w:r>
        <w:t xml:space="preserve"> cuando sea necesario </w:t>
      </w:r>
      <w:r w:rsidR="00AB0654">
        <w:t>tener conectividad entre varias máquinas virtuales.</w:t>
      </w:r>
    </w:p>
    <w:p w14:paraId="0032C18E" w14:textId="1E1FD09E" w:rsidR="00AB0654" w:rsidRDefault="00AB0654" w:rsidP="00213E5C">
      <w:r>
        <w:t xml:space="preserve">Para conectar con </w:t>
      </w:r>
      <w:proofErr w:type="spellStart"/>
      <w:r>
        <w:t>ssh</w:t>
      </w:r>
      <w:proofErr w:type="spellEnd"/>
      <w:r>
        <w:t xml:space="preserve">, ponemos las dos maquinas en host </w:t>
      </w:r>
      <w:proofErr w:type="spellStart"/>
      <w:r>
        <w:t>only</w:t>
      </w:r>
      <w:proofErr w:type="spellEnd"/>
      <w:r>
        <w:t xml:space="preserve">, y escribimos </w:t>
      </w:r>
    </w:p>
    <w:p w14:paraId="3C2DCBDD" w14:textId="401F5BEF" w:rsidR="00AB0654" w:rsidRDefault="00AB0654" w:rsidP="00AB0654">
      <w:pPr>
        <w:pStyle w:val="ListParagraph"/>
        <w:numPr>
          <w:ilvl w:val="0"/>
          <w:numId w:val="28"/>
        </w:numPr>
      </w:pPr>
      <w:proofErr w:type="spellStart"/>
      <w:r>
        <w:t>ssh</w:t>
      </w:r>
      <w:proofErr w:type="spellEnd"/>
      <w:r>
        <w:t xml:space="preserve"> usuario@&lt;</w:t>
      </w:r>
      <w:proofErr w:type="spellStart"/>
      <w:r>
        <w:t>ip</w:t>
      </w:r>
      <w:proofErr w:type="spellEnd"/>
      <w:r>
        <w:t xml:space="preserve">&gt;  </w:t>
      </w:r>
      <w:r>
        <w:sym w:font="Wingdings" w:char="F0E0"/>
      </w:r>
      <w:r>
        <w:t xml:space="preserve"> En donde pone &lt;</w:t>
      </w:r>
      <w:proofErr w:type="spellStart"/>
      <w:r>
        <w:t>ip</w:t>
      </w:r>
      <w:proofErr w:type="spellEnd"/>
      <w:r>
        <w:t xml:space="preserve">&gt; escribimos la IP donde esta corriendo el servidor (no poner &lt;&gt;) </w:t>
      </w:r>
      <w:r>
        <w:sym w:font="Wingdings" w:char="F0E0"/>
      </w:r>
      <w:r>
        <w:t xml:space="preserve"> Seguidamente nos pide una contraseña, que seria la del servidor al cual nos estamos conectando.</w:t>
      </w:r>
    </w:p>
    <w:p w14:paraId="1E9C44D4" w14:textId="16C83D23" w:rsidR="00AB0654" w:rsidRDefault="00AB0654" w:rsidP="00AB0654"/>
    <w:p w14:paraId="5A048796" w14:textId="40CF8369" w:rsidR="00AB0654" w:rsidRDefault="00AB0654" w:rsidP="00AB0654">
      <w:pPr>
        <w:rPr>
          <w:b/>
        </w:rPr>
      </w:pPr>
      <w:r>
        <w:rPr>
          <w:b/>
        </w:rPr>
        <w:t>Añadir usuarios</w:t>
      </w:r>
    </w:p>
    <w:p w14:paraId="73F11886" w14:textId="36551532" w:rsidR="00AB0654" w:rsidRDefault="00AB0654" w:rsidP="00AB0654">
      <w:r>
        <w:t>Ahora vamos a hacer usuarios en una distribución de Unix</w:t>
      </w:r>
      <w:r w:rsidR="00F05C75">
        <w:t>, en concreto añadiremos el usuario en nuestra maquina que actuará como host</w:t>
      </w:r>
      <w:r>
        <w:t>.</w:t>
      </w:r>
    </w:p>
    <w:p w14:paraId="1C021796" w14:textId="52D3AF93" w:rsidR="00AB0654" w:rsidRDefault="00AB0654" w:rsidP="00AB0654">
      <w:pPr>
        <w:pStyle w:val="ListParagraph"/>
        <w:numPr>
          <w:ilvl w:val="0"/>
          <w:numId w:val="28"/>
        </w:numPr>
      </w:pPr>
      <w:r>
        <w:t xml:space="preserve">sudo </w:t>
      </w:r>
      <w:proofErr w:type="spellStart"/>
      <w:r>
        <w:t>useradd</w:t>
      </w:r>
      <w:proofErr w:type="spellEnd"/>
      <w:r>
        <w:t xml:space="preserve"> ssi29</w:t>
      </w:r>
    </w:p>
    <w:p w14:paraId="3A6D6502" w14:textId="567ADB58" w:rsidR="00AB0654" w:rsidRDefault="003A4467" w:rsidP="00AB0654">
      <w:pPr>
        <w:pStyle w:val="ListParagraph"/>
        <w:numPr>
          <w:ilvl w:val="1"/>
          <w:numId w:val="28"/>
        </w:numPr>
      </w:pPr>
      <w:proofErr w:type="spellStart"/>
      <w:r>
        <w:t>password</w:t>
      </w:r>
      <w:proofErr w:type="spellEnd"/>
      <w:r>
        <w:t xml:space="preserve"> será ssi29</w:t>
      </w:r>
    </w:p>
    <w:p w14:paraId="6E4AAB4B" w14:textId="747EB2A6" w:rsidR="00AB0654" w:rsidRDefault="00AB0654" w:rsidP="00AB0654">
      <w:pPr>
        <w:rPr>
          <w:b/>
        </w:rPr>
      </w:pPr>
      <w:r>
        <w:rPr>
          <w:b/>
        </w:rPr>
        <w:t>Conexión</w:t>
      </w:r>
    </w:p>
    <w:p w14:paraId="602E39CB" w14:textId="14DBDEFA" w:rsidR="00E64A55" w:rsidRDefault="00E64A55" w:rsidP="00AB0654">
      <w:r w:rsidRPr="00E64A55">
        <w:t>Para conectarnos entre las d</w:t>
      </w:r>
      <w:r>
        <w:t xml:space="preserve">os máquinas, lo primero es obtener </w:t>
      </w:r>
      <w:r w:rsidR="00F05C75">
        <w:t>la dirección IP del host</w:t>
      </w:r>
      <w:r>
        <w:t>.</w:t>
      </w:r>
      <w:r w:rsidR="00F05C75">
        <w:t xml:space="preserve"> Así podremos conectarnos desde la otra máquina (Cliente).</w:t>
      </w:r>
    </w:p>
    <w:p w14:paraId="5205CAFA" w14:textId="02FB94CF" w:rsidR="00F05C75" w:rsidRDefault="00F05C75" w:rsidP="00AB0654">
      <w:r>
        <w:t>HOST:</w:t>
      </w:r>
    </w:p>
    <w:p w14:paraId="4185FC04" w14:textId="042B5174" w:rsidR="00E64A55" w:rsidRDefault="00E64A55" w:rsidP="00E64A55">
      <w:pPr>
        <w:pStyle w:val="ListParagraph"/>
        <w:numPr>
          <w:ilvl w:val="0"/>
          <w:numId w:val="28"/>
        </w:numPr>
      </w:pPr>
      <w:proofErr w:type="spellStart"/>
      <w:r>
        <w:t>ifconfig</w:t>
      </w:r>
      <w:proofErr w:type="spellEnd"/>
      <w:r>
        <w:t xml:space="preserve"> </w:t>
      </w:r>
      <w:r>
        <w:sym w:font="Wingdings" w:char="F0E0"/>
      </w:r>
      <w:r>
        <w:t xml:space="preserve"> 192.168.56.102</w:t>
      </w:r>
    </w:p>
    <w:p w14:paraId="0CE08DEF" w14:textId="16101B7F" w:rsidR="00F05C75" w:rsidRDefault="00F05C75" w:rsidP="00F05C75">
      <w:r>
        <w:t>Cliente:</w:t>
      </w:r>
    </w:p>
    <w:p w14:paraId="0DD92014" w14:textId="4D22DC12" w:rsidR="00E64A55" w:rsidRDefault="00E64A55" w:rsidP="00E64A55">
      <w:pPr>
        <w:pStyle w:val="ListParagraph"/>
        <w:numPr>
          <w:ilvl w:val="0"/>
          <w:numId w:val="28"/>
        </w:numPr>
      </w:pPr>
      <w:proofErr w:type="spellStart"/>
      <w:r>
        <w:t>ssh</w:t>
      </w:r>
      <w:proofErr w:type="spellEnd"/>
      <w:r>
        <w:t xml:space="preserve"> </w:t>
      </w:r>
      <w:hyperlink r:id="rId9" w:history="1">
        <w:r w:rsidRPr="002D0EC3">
          <w:rPr>
            <w:rStyle w:val="Hyperlink"/>
          </w:rPr>
          <w:t>ssi29@192.168.56.102</w:t>
        </w:r>
      </w:hyperlink>
      <w:r>
        <w:t xml:space="preserve"> </w:t>
      </w:r>
      <w:r>
        <w:sym w:font="Wingdings" w:char="F0E0"/>
      </w:r>
      <w:r>
        <w:t xml:space="preserve"> Seguidamente nos pide la contraseña</w:t>
      </w:r>
    </w:p>
    <w:p w14:paraId="171EFE9B" w14:textId="2B397494" w:rsidR="00E64A55" w:rsidRDefault="00E64A55" w:rsidP="00E64A55">
      <w:pPr>
        <w:pStyle w:val="ListParagraph"/>
        <w:numPr>
          <w:ilvl w:val="0"/>
          <w:numId w:val="28"/>
        </w:numPr>
      </w:pPr>
      <w:r>
        <w:t xml:space="preserve">ssi29 </w:t>
      </w:r>
      <w:r>
        <w:sym w:font="Wingdings" w:char="F0E0"/>
      </w:r>
      <w:r>
        <w:t xml:space="preserve">Esta es la contraseña </w:t>
      </w:r>
      <w:r w:rsidR="00F05C75">
        <w:t>que habíamos definido.</w:t>
      </w:r>
    </w:p>
    <w:p w14:paraId="6E30DEDE" w14:textId="054521FA" w:rsidR="00DE2D49" w:rsidRDefault="00E64A55" w:rsidP="00E64A55">
      <w:r>
        <w:t>Una vez hecho esto, ya hemos establecido conexión</w:t>
      </w:r>
      <w:r w:rsidR="00F05C75">
        <w:t>.</w:t>
      </w:r>
    </w:p>
    <w:p w14:paraId="75620B8F" w14:textId="483522CD" w:rsidR="00DE2D49" w:rsidRDefault="00DE2D49">
      <w:r>
        <w:br w:type="page"/>
      </w:r>
    </w:p>
    <w:p w14:paraId="3E047CBF" w14:textId="4DC0AC02" w:rsidR="00E64A55" w:rsidRDefault="00E64A55" w:rsidP="00E64A55">
      <w:pPr>
        <w:rPr>
          <w:b/>
        </w:rPr>
      </w:pPr>
      <w:r>
        <w:rPr>
          <w:b/>
        </w:rPr>
        <w:lastRenderedPageBreak/>
        <w:t xml:space="preserve">Permisos de usuarios para el acceso </w:t>
      </w:r>
      <w:proofErr w:type="spellStart"/>
      <w:r>
        <w:rPr>
          <w:b/>
        </w:rPr>
        <w:t>ssh</w:t>
      </w:r>
      <w:proofErr w:type="spellEnd"/>
    </w:p>
    <w:p w14:paraId="7393985F" w14:textId="7BD64B1A" w:rsidR="00E64A55" w:rsidRDefault="00E64A55" w:rsidP="00E64A55">
      <w:r>
        <w:t>Ahora, configuramos los permisos para unos usuarios, y para otros no.</w:t>
      </w:r>
    </w:p>
    <w:p w14:paraId="670C12F6" w14:textId="5214C2EE" w:rsidR="00E64A55" w:rsidRDefault="00E64A55" w:rsidP="00E64A55">
      <w:r>
        <w:t>Primero, modificamos el archivo /</w:t>
      </w:r>
      <w:proofErr w:type="spellStart"/>
      <w:r>
        <w:t>etc</w:t>
      </w:r>
      <w:proofErr w:type="spellEnd"/>
      <w:r>
        <w:t>/</w:t>
      </w:r>
      <w:proofErr w:type="spellStart"/>
      <w:r>
        <w:t>ssh</w:t>
      </w:r>
      <w:proofErr w:type="spellEnd"/>
      <w:r>
        <w:t>/</w:t>
      </w:r>
      <w:proofErr w:type="spellStart"/>
      <w:r>
        <w:t>sshd_config</w:t>
      </w:r>
      <w:proofErr w:type="spellEnd"/>
    </w:p>
    <w:p w14:paraId="56726B01" w14:textId="77777777" w:rsidR="00E64A55" w:rsidRPr="00DE2D49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r w:rsidRPr="00DE2D49">
        <w:rPr>
          <w:rFonts w:ascii="Consolas" w:eastAsia="Times New Roman" w:hAnsi="Consolas" w:cs="Times New Roman"/>
          <w:color w:val="F09483"/>
          <w:sz w:val="21"/>
          <w:szCs w:val="21"/>
          <w:lang w:val="en-US" w:eastAsia="es-ES"/>
        </w:rPr>
        <w:t>Port 1234</w:t>
      </w:r>
    </w:p>
    <w:p w14:paraId="7E7FE7BE" w14:textId="77777777" w:rsidR="00E64A55" w:rsidRPr="00DE2D49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proofErr w:type="spellStart"/>
      <w:r w:rsidRPr="00DE2D49">
        <w:rPr>
          <w:rFonts w:ascii="Consolas" w:eastAsia="Times New Roman" w:hAnsi="Consolas" w:cs="Times New Roman"/>
          <w:color w:val="F09483"/>
          <w:sz w:val="21"/>
          <w:szCs w:val="21"/>
          <w:lang w:val="en-US" w:eastAsia="es-ES"/>
        </w:rPr>
        <w:t>PermitRootLogin</w:t>
      </w:r>
      <w:proofErr w:type="spellEnd"/>
      <w:r w:rsidRPr="00DE2D49">
        <w:rPr>
          <w:rFonts w:ascii="Consolas" w:eastAsia="Times New Roman" w:hAnsi="Consolas" w:cs="Times New Roman"/>
          <w:color w:val="F09483"/>
          <w:sz w:val="21"/>
          <w:szCs w:val="21"/>
          <w:lang w:val="en-US" w:eastAsia="es-ES"/>
        </w:rPr>
        <w:t> no</w:t>
      </w:r>
    </w:p>
    <w:p w14:paraId="0BEA50D3" w14:textId="77777777" w:rsidR="00E64A55" w:rsidRPr="00DE2D49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es-ES"/>
        </w:rPr>
      </w:pPr>
      <w:proofErr w:type="spellStart"/>
      <w:r w:rsidRPr="00DE2D49">
        <w:rPr>
          <w:rFonts w:ascii="Consolas" w:eastAsia="Times New Roman" w:hAnsi="Consolas" w:cs="Times New Roman"/>
          <w:color w:val="F09483"/>
          <w:sz w:val="21"/>
          <w:szCs w:val="21"/>
          <w:lang w:val="en-US" w:eastAsia="es-ES"/>
        </w:rPr>
        <w:t>AllowUsers</w:t>
      </w:r>
      <w:proofErr w:type="spellEnd"/>
      <w:r w:rsidRPr="00DE2D49">
        <w:rPr>
          <w:rFonts w:ascii="Consolas" w:eastAsia="Times New Roman" w:hAnsi="Consolas" w:cs="Times New Roman"/>
          <w:color w:val="F09483"/>
          <w:sz w:val="21"/>
          <w:szCs w:val="21"/>
          <w:lang w:val="en-US" w:eastAsia="es-ES"/>
        </w:rPr>
        <w:t> ssi29</w:t>
      </w:r>
    </w:p>
    <w:p w14:paraId="491D780D" w14:textId="28E4BD5B" w:rsidR="00DE2D49" w:rsidRPr="00DE2D49" w:rsidRDefault="00DE2D49" w:rsidP="00DE2D49">
      <w:r w:rsidRPr="00DE2D49">
        <w:t xml:space="preserve">Reiniciamos el servicio de </w:t>
      </w:r>
      <w:proofErr w:type="spellStart"/>
      <w:r w:rsidRPr="00DE2D49">
        <w:t>ssh</w:t>
      </w:r>
      <w:proofErr w:type="spellEnd"/>
      <w:r w:rsidRPr="00DE2D49">
        <w:t xml:space="preserve"> para que obtenga la nueva configuración.</w:t>
      </w:r>
    </w:p>
    <w:p w14:paraId="0187068C" w14:textId="18567D9C" w:rsidR="00E64A55" w:rsidRPr="00E64A55" w:rsidRDefault="00E64A55" w:rsidP="00E64A55">
      <w:pPr>
        <w:pStyle w:val="ListParagraph"/>
        <w:numPr>
          <w:ilvl w:val="0"/>
          <w:numId w:val="28"/>
        </w:numPr>
      </w:pPr>
      <w:r>
        <w:t xml:space="preserve">sudo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reload</w:t>
      </w:r>
      <w:proofErr w:type="spellEnd"/>
    </w:p>
    <w:p w14:paraId="50536D55" w14:textId="6A2C8A97" w:rsidR="00E64A55" w:rsidRDefault="00E64A55" w:rsidP="00E64A55">
      <w:r>
        <w:t>Comprobamos que todo funcione correctamente</w:t>
      </w:r>
      <w:r w:rsidR="00DE2D49">
        <w:t xml:space="preserve"> como esperado.</w:t>
      </w:r>
    </w:p>
    <w:p w14:paraId="729CEC52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</w:t>
      </w:r>
      <w:proofErr w:type="spellEnd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ssi29@192.168.56.102</w:t>
      </w:r>
    </w:p>
    <w:p w14:paraId="092300FA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&gt; ssi29</w:t>
      </w:r>
    </w:p>
    <w:p w14:paraId="1EE91B9D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Connection</w:t>
      </w:r>
      <w:proofErr w:type="spellEnd"/>
    </w:p>
    <w:p w14:paraId="6FD510A0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exit</w:t>
      </w:r>
      <w:proofErr w:type="spellEnd"/>
    </w:p>
    <w:p w14:paraId="5BEBCBF9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</w:p>
    <w:p w14:paraId="7FFD076A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</w:t>
      </w:r>
      <w:proofErr w:type="spellEnd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tlm@192.168.56.102</w:t>
      </w:r>
    </w:p>
    <w:p w14:paraId="2912664B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E64A55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&gt; </w:t>
      </w:r>
      <w:proofErr w:type="spellStart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tlm</w:t>
      </w:r>
      <w:proofErr w:type="spellEnd"/>
    </w:p>
    <w:p w14:paraId="41EB1D98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E64A55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Permission denied, please try again Connection</w:t>
      </w:r>
    </w:p>
    <w:p w14:paraId="73DB1B98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exit</w:t>
      </w:r>
      <w:proofErr w:type="spellEnd"/>
    </w:p>
    <w:p w14:paraId="2750F482" w14:textId="77777777" w:rsidR="00E64A55" w:rsidRDefault="00E64A55" w:rsidP="00E64A55"/>
    <w:p w14:paraId="566FA122" w14:textId="77DEC5E4" w:rsidR="00E64A55" w:rsidRPr="00E64A55" w:rsidRDefault="00E64A55" w:rsidP="00E64A55">
      <w:r>
        <w:t>Podemos ver que funciona correctamente, ya que nos deja conectarnos con el usuario que le hemos indicado en la configuración (ssi29), pero no con otro usuario.</w:t>
      </w:r>
    </w:p>
    <w:p w14:paraId="7311E707" w14:textId="7EF25A9F" w:rsidR="00DE2D49" w:rsidRDefault="005A2188" w:rsidP="005A2188">
      <w:pPr>
        <w:rPr>
          <w:b/>
        </w:rPr>
      </w:pPr>
      <w:r>
        <w:rPr>
          <w:b/>
        </w:rPr>
        <w:t>Autentificación de usuario con clave pública</w:t>
      </w:r>
    </w:p>
    <w:p w14:paraId="21ED5CDE" w14:textId="091B1AE2" w:rsidR="00EE6335" w:rsidRPr="00EE6335" w:rsidRDefault="00DE2D49" w:rsidP="005A2188">
      <w:pPr>
        <w:rPr>
          <w:bCs/>
        </w:rPr>
      </w:pPr>
      <w:r w:rsidRPr="0080107A">
        <w:rPr>
          <w:bCs/>
        </w:rPr>
        <w:t>Desde cliente creamos</w:t>
      </w:r>
      <w:r w:rsidR="0080107A" w:rsidRPr="0080107A">
        <w:rPr>
          <w:bCs/>
        </w:rPr>
        <w:t xml:space="preserve"> un par de claves</w:t>
      </w:r>
      <w:r w:rsidR="0080107A">
        <w:rPr>
          <w:bCs/>
        </w:rPr>
        <w:t xml:space="preserve">. </w:t>
      </w:r>
      <w:r w:rsidR="0080107A" w:rsidRPr="00EE6335">
        <w:rPr>
          <w:bCs/>
        </w:rPr>
        <w:t>(Publica privada).</w:t>
      </w:r>
      <w:r w:rsidR="00EE6335" w:rsidRPr="00EE6335">
        <w:rPr>
          <w:bCs/>
        </w:rPr>
        <w:t xml:space="preserve"> Y utilizamos la </w:t>
      </w:r>
      <w:r w:rsidR="00EE6335">
        <w:rPr>
          <w:bCs/>
        </w:rPr>
        <w:t>IP del host que previamente hemos obtenido para copiar la clave publica en el HOST. Nos pide la contraseña para poder acceder y finalmente la copiamos.</w:t>
      </w:r>
    </w:p>
    <w:p w14:paraId="06B6F10B" w14:textId="3ED62C14" w:rsidR="0080107A" w:rsidRPr="00EE6335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val="en-US" w:eastAsia="es-ES"/>
        </w:rPr>
      </w:pPr>
      <w:proofErr w:type="spellStart"/>
      <w:r w:rsidRPr="00EE6335">
        <w:rPr>
          <w:rFonts w:ascii="Consolas" w:eastAsia="Times New Roman" w:hAnsi="Consolas" w:cs="Times New Roman"/>
          <w:color w:val="F09483"/>
          <w:sz w:val="21"/>
          <w:szCs w:val="21"/>
          <w:lang w:val="en-US" w:eastAsia="es-ES"/>
        </w:rPr>
        <w:t>ssh</w:t>
      </w:r>
      <w:proofErr w:type="spellEnd"/>
      <w:r w:rsidRPr="00EE6335">
        <w:rPr>
          <w:rFonts w:ascii="Consolas" w:eastAsia="Times New Roman" w:hAnsi="Consolas" w:cs="Times New Roman"/>
          <w:color w:val="F09483"/>
          <w:sz w:val="21"/>
          <w:szCs w:val="21"/>
          <w:lang w:val="en-US" w:eastAsia="es-ES"/>
        </w:rPr>
        <w:t>-keygen </w:t>
      </w:r>
      <w:r w:rsidRPr="00EE6335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val="en-US" w:eastAsia="es-ES"/>
        </w:rPr>
        <w:t># Generate the key-pair.</w:t>
      </w:r>
    </w:p>
    <w:p w14:paraId="6349E199" w14:textId="53956B8E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proofErr w:type="spellStart"/>
      <w:r w:rsidRPr="005A2188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ssh</w:t>
      </w:r>
      <w:proofErr w:type="spellEnd"/>
      <w:r w:rsidRPr="005A2188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-copy-id ssi29@192.168.56.102</w:t>
      </w:r>
    </w:p>
    <w:p w14:paraId="67F2AC50" w14:textId="63C9621C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5A2188">
        <w:rPr>
          <w:rFonts w:ascii="Consolas" w:eastAsia="Times New Roman" w:hAnsi="Consolas" w:cs="Times New Roman"/>
          <w:b/>
          <w:bCs/>
          <w:color w:val="BBBBBB"/>
          <w:sz w:val="21"/>
          <w:szCs w:val="21"/>
          <w:lang w:val="en-GB" w:eastAsia="es-ES"/>
        </w:rPr>
        <w:t>&gt;</w:t>
      </w:r>
      <w:r w:rsidRPr="005A2188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 ssi29 </w:t>
      </w:r>
      <w:r w:rsidRPr="005A2188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val="en-GB" w:eastAsia="es-ES"/>
        </w:rPr>
        <w:t># Use the password</w:t>
      </w:r>
    </w:p>
    <w:p w14:paraId="4CF81452" w14:textId="01E54504" w:rsidR="005A2188" w:rsidRDefault="005A2188" w:rsidP="005A2188">
      <w:r>
        <w:t>Ahora se conecta directamente sin pedir la contraseña</w:t>
      </w:r>
    </w:p>
    <w:p w14:paraId="3F903670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5A2188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</w:t>
      </w:r>
      <w:proofErr w:type="spellEnd"/>
      <w:r w:rsidRPr="005A2188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ssi29@192.168.56.102</w:t>
      </w:r>
    </w:p>
    <w:p w14:paraId="216B601D" w14:textId="27F523E9" w:rsidR="005C788B" w:rsidRDefault="005C788B">
      <w:r>
        <w:br w:type="page"/>
      </w:r>
    </w:p>
    <w:p w14:paraId="497FB307" w14:textId="2C4DB544" w:rsidR="005C788B" w:rsidRDefault="005A2188" w:rsidP="005A2188">
      <w:pPr>
        <w:rPr>
          <w:b/>
        </w:rPr>
      </w:pPr>
      <w:r>
        <w:rPr>
          <w:b/>
        </w:rPr>
        <w:lastRenderedPageBreak/>
        <w:t xml:space="preserve">Ataques de </w:t>
      </w:r>
      <w:proofErr w:type="spellStart"/>
      <w:r>
        <w:rPr>
          <w:b/>
        </w:rPr>
        <w:t>login</w:t>
      </w:r>
      <w:proofErr w:type="spellEnd"/>
    </w:p>
    <w:p w14:paraId="3C2FC0E7" w14:textId="710EBD7E" w:rsidR="005C788B" w:rsidRPr="005C788B" w:rsidRDefault="005C788B" w:rsidP="005A2188">
      <w:pPr>
        <w:rPr>
          <w:bCs/>
        </w:rPr>
      </w:pPr>
      <w:r>
        <w:rPr>
          <w:bCs/>
        </w:rPr>
        <w:t xml:space="preserve">Vamos a realizar los ataques de </w:t>
      </w:r>
      <w:proofErr w:type="spellStart"/>
      <w:r>
        <w:rPr>
          <w:bCs/>
        </w:rPr>
        <w:t>login</w:t>
      </w:r>
      <w:proofErr w:type="spellEnd"/>
      <w:r>
        <w:rPr>
          <w:bCs/>
        </w:rPr>
        <w:t xml:space="preserve"> con la utilidad de </w:t>
      </w:r>
      <w:proofErr w:type="spellStart"/>
      <w:r>
        <w:rPr>
          <w:bCs/>
        </w:rPr>
        <w:t>hydra</w:t>
      </w:r>
      <w:proofErr w:type="spellEnd"/>
      <w:r>
        <w:rPr>
          <w:bCs/>
        </w:rPr>
        <w:t xml:space="preserve">. Creamos una nueva máquina virtual </w:t>
      </w:r>
      <w:r w:rsidR="0043227B">
        <w:rPr>
          <w:bCs/>
        </w:rPr>
        <w:t xml:space="preserve">e instalamos </w:t>
      </w:r>
      <w:proofErr w:type="spellStart"/>
      <w:r w:rsidR="0043227B">
        <w:rPr>
          <w:bCs/>
        </w:rPr>
        <w:t>hydra</w:t>
      </w:r>
      <w:proofErr w:type="spellEnd"/>
      <w:r w:rsidR="0043227B">
        <w:rPr>
          <w:bCs/>
        </w:rPr>
        <w:t xml:space="preserve"> en ella.</w:t>
      </w:r>
    </w:p>
    <w:p w14:paraId="2EA25170" w14:textId="4CD2BF4F" w:rsidR="005A2188" w:rsidRDefault="005A2188" w:rsidP="005A2188">
      <w:pPr>
        <w:pStyle w:val="ListParagraph"/>
        <w:numPr>
          <w:ilvl w:val="0"/>
          <w:numId w:val="29"/>
        </w:numPr>
      </w:pPr>
      <w:r>
        <w:t xml:space="preserve">NAT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configuration</w:t>
      </w:r>
      <w:proofErr w:type="spellEnd"/>
      <w:r w:rsidR="005C788B">
        <w:t>, para tener acceso a internet.</w:t>
      </w:r>
    </w:p>
    <w:p w14:paraId="78BC3031" w14:textId="1A3563E8" w:rsidR="005A2188" w:rsidRDefault="005A2188" w:rsidP="005A2188">
      <w:pPr>
        <w:pStyle w:val="ListParagraph"/>
        <w:numPr>
          <w:ilvl w:val="0"/>
          <w:numId w:val="29"/>
        </w:numPr>
      </w:pPr>
      <w:r>
        <w:t xml:space="preserve">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</w:p>
    <w:p w14:paraId="29C86C12" w14:textId="27EF96ED" w:rsidR="0043227B" w:rsidRPr="0043227B" w:rsidRDefault="005A2188" w:rsidP="005A2188">
      <w:pPr>
        <w:pStyle w:val="ListParagraph"/>
        <w:numPr>
          <w:ilvl w:val="0"/>
          <w:numId w:val="29"/>
        </w:numPr>
        <w:rPr>
          <w:lang w:val="en-GB"/>
        </w:rPr>
      </w:pPr>
      <w:proofErr w:type="spellStart"/>
      <w:r w:rsidRPr="005A2188">
        <w:rPr>
          <w:lang w:val="en-GB"/>
        </w:rPr>
        <w:t>sudo</w:t>
      </w:r>
      <w:proofErr w:type="spellEnd"/>
      <w:r w:rsidRPr="005A2188">
        <w:rPr>
          <w:lang w:val="en-GB"/>
        </w:rPr>
        <w:t xml:space="preserve"> apt-get install h</w:t>
      </w:r>
      <w:r>
        <w:rPr>
          <w:lang w:val="en-GB"/>
        </w:rPr>
        <w:t>ydra</w:t>
      </w:r>
    </w:p>
    <w:p w14:paraId="406B3CF5" w14:textId="4362F511" w:rsidR="0043227B" w:rsidRDefault="0043227B" w:rsidP="0043227B">
      <w:r>
        <w:t xml:space="preserve">Para poder realizar ahora los ataques de </w:t>
      </w:r>
      <w:proofErr w:type="spellStart"/>
      <w:r>
        <w:t>login</w:t>
      </w:r>
      <w:proofErr w:type="spellEnd"/>
      <w:r>
        <w:t xml:space="preserve"> es necesario cambiar la configuración de red a host-</w:t>
      </w:r>
      <w:proofErr w:type="spellStart"/>
      <w:r>
        <w:t>only</w:t>
      </w:r>
      <w:proofErr w:type="spellEnd"/>
      <w:r>
        <w:t xml:space="preserve"> para poder </w:t>
      </w:r>
      <w:r w:rsidR="00203093">
        <w:t xml:space="preserve">acceder al HOST de </w:t>
      </w:r>
      <w:proofErr w:type="spellStart"/>
      <w:r w:rsidR="00203093">
        <w:t>ssh</w:t>
      </w:r>
      <w:proofErr w:type="spellEnd"/>
      <w:r w:rsidR="00203093">
        <w:t>. Después nos encontramos con un problema en el que</w:t>
      </w:r>
      <w:r>
        <w:t xml:space="preserve"> es necesario realizar un cambio de </w:t>
      </w:r>
      <w:proofErr w:type="spellStart"/>
      <w:r>
        <w:t>ip</w:t>
      </w:r>
      <w:proofErr w:type="spellEnd"/>
      <w:r>
        <w:t xml:space="preserve"> para la máquina de </w:t>
      </w:r>
      <w:proofErr w:type="spellStart"/>
      <w:r>
        <w:t>hydra</w:t>
      </w:r>
      <w:proofErr w:type="spellEnd"/>
      <w:r>
        <w:t>.</w:t>
      </w:r>
    </w:p>
    <w:p w14:paraId="6D0E654F" w14:textId="77777777" w:rsidR="0043227B" w:rsidRDefault="0043227B" w:rsidP="0043227B">
      <w:r>
        <w:t xml:space="preserve">Hasta ahora tenemos dos máquinas virtuales corriendo, una de ellas tiene la </w:t>
      </w:r>
      <w:proofErr w:type="spellStart"/>
      <w:r>
        <w:t>ip</w:t>
      </w:r>
      <w:proofErr w:type="spellEnd"/>
      <w:r>
        <w:t xml:space="preserve"> terminada en 101 y la otra 102. Al lanzar otra tercera máquina esta obtiene la 101, por lo que la tenemos que cambiar manualmente.</w:t>
      </w:r>
    </w:p>
    <w:p w14:paraId="14A2B0F4" w14:textId="7BD14B6E" w:rsidR="0043227B" w:rsidRPr="00CB1CA4" w:rsidRDefault="00203093" w:rsidP="00CB1CA4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i/>
          <w:iCs/>
          <w:color w:val="FAB795"/>
          <w:sz w:val="21"/>
          <w:szCs w:val="21"/>
          <w:lang w:eastAsia="es-ES"/>
        </w:rPr>
        <w:t>&gt; sudo </w:t>
      </w:r>
      <w:proofErr w:type="spellStart"/>
      <w:r w:rsidRPr="005A2188">
        <w:rPr>
          <w:rFonts w:ascii="Consolas" w:eastAsia="Times New Roman" w:hAnsi="Consolas" w:cs="Times New Roman"/>
          <w:i/>
          <w:iCs/>
          <w:color w:val="FAB795"/>
          <w:sz w:val="21"/>
          <w:szCs w:val="21"/>
          <w:lang w:eastAsia="es-ES"/>
        </w:rPr>
        <w:t>ifconfig</w:t>
      </w:r>
      <w:proofErr w:type="spellEnd"/>
      <w:r w:rsidRPr="005A2188">
        <w:rPr>
          <w:rFonts w:ascii="Consolas" w:eastAsia="Times New Roman" w:hAnsi="Consolas" w:cs="Times New Roman"/>
          <w:i/>
          <w:iCs/>
          <w:color w:val="FAB795"/>
          <w:sz w:val="21"/>
          <w:szCs w:val="21"/>
          <w:lang w:eastAsia="es-ES"/>
        </w:rPr>
        <w:t> eth0 192.168.56.103</w:t>
      </w:r>
      <w:r>
        <w:rPr>
          <w:rFonts w:ascii="Consolas" w:eastAsia="Times New Roman" w:hAnsi="Consolas" w:cs="Times New Roman"/>
          <w:i/>
          <w:iCs/>
          <w:color w:val="FAB795"/>
          <w:sz w:val="21"/>
          <w:szCs w:val="21"/>
          <w:lang w:eastAsia="es-ES"/>
        </w:rPr>
        <w:t xml:space="preserve"> #</w:t>
      </w:r>
      <w:r w:rsidRPr="005A2188">
        <w:rPr>
          <w:rFonts w:ascii="Consolas" w:eastAsia="Times New Roman" w:hAnsi="Consolas" w:cs="Times New Roman"/>
          <w:i/>
          <w:iCs/>
          <w:color w:val="FAB795"/>
          <w:sz w:val="21"/>
          <w:szCs w:val="21"/>
          <w:lang w:eastAsia="es-ES"/>
        </w:rPr>
        <w:t> los otros tienen la 101 y 102.</w:t>
      </w:r>
    </w:p>
    <w:p w14:paraId="1B189A08" w14:textId="2747C548" w:rsidR="0043227B" w:rsidRDefault="0043227B" w:rsidP="005A2188"/>
    <w:p w14:paraId="07681AA0" w14:textId="44074685" w:rsidR="00CB1CA4" w:rsidRPr="0043227B" w:rsidRDefault="00CB1CA4" w:rsidP="005A2188">
      <w:r>
        <w:t xml:space="preserve">Ahora podemos realizar ataques utilizando </w:t>
      </w:r>
      <w:proofErr w:type="spellStart"/>
      <w:r>
        <w:t>hydra</w:t>
      </w:r>
      <w:proofErr w:type="spellEnd"/>
      <w:r>
        <w:t>:</w:t>
      </w:r>
    </w:p>
    <w:p w14:paraId="096EFB8F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5A2188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hydra -l root -p admin 192.168.1.105 -t 4 </w:t>
      </w:r>
      <w:proofErr w:type="spellStart"/>
      <w:r w:rsidRPr="005A2188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ssh</w:t>
      </w:r>
      <w:proofErr w:type="spellEnd"/>
    </w:p>
    <w:p w14:paraId="01B562B6" w14:textId="7271A98D" w:rsidR="005A2188" w:rsidRPr="00CB1CA4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GB" w:eastAsia="es-ES"/>
        </w:rPr>
      </w:pPr>
      <w:r w:rsidRPr="00CB1CA4">
        <w:rPr>
          <w:rFonts w:ascii="Consolas" w:eastAsia="Times New Roman" w:hAnsi="Consolas" w:cs="Times New Roman"/>
          <w:color w:val="F09483"/>
          <w:sz w:val="18"/>
          <w:szCs w:val="18"/>
          <w:lang w:val="en-GB" w:eastAsia="es-ES"/>
        </w:rPr>
        <w:t>hydra -l user_name -p single_password ip </w:t>
      </w:r>
      <w:r w:rsidR="00CB1CA4" w:rsidRPr="00CB1CA4">
        <w:rPr>
          <w:rFonts w:ascii="Consolas" w:eastAsia="Times New Roman" w:hAnsi="Consolas" w:cs="Times New Roman"/>
          <w:color w:val="F09483"/>
          <w:sz w:val="18"/>
          <w:szCs w:val="18"/>
          <w:lang w:val="en-GB" w:eastAsia="es-ES"/>
        </w:rPr>
        <w:t>-</w:t>
      </w:r>
      <w:r w:rsidRPr="00CB1CA4">
        <w:rPr>
          <w:rFonts w:ascii="Consolas" w:eastAsia="Times New Roman" w:hAnsi="Consolas" w:cs="Times New Roman"/>
          <w:color w:val="F09483"/>
          <w:sz w:val="18"/>
          <w:szCs w:val="18"/>
          <w:lang w:val="en-GB" w:eastAsia="es-ES"/>
        </w:rPr>
        <w:t>t </w:t>
      </w:r>
      <w:proofErr w:type="spellStart"/>
      <w:r w:rsidRPr="00CB1CA4">
        <w:rPr>
          <w:rFonts w:ascii="Consolas" w:eastAsia="Times New Roman" w:hAnsi="Consolas" w:cs="Times New Roman"/>
          <w:color w:val="F09483"/>
          <w:sz w:val="18"/>
          <w:szCs w:val="18"/>
          <w:lang w:val="en-GB" w:eastAsia="es-ES"/>
        </w:rPr>
        <w:t>n_threads</w:t>
      </w:r>
      <w:proofErr w:type="spellEnd"/>
      <w:r w:rsidRPr="00CB1CA4">
        <w:rPr>
          <w:rFonts w:ascii="Consolas" w:eastAsia="Times New Roman" w:hAnsi="Consolas" w:cs="Times New Roman"/>
          <w:color w:val="F09483"/>
          <w:sz w:val="18"/>
          <w:szCs w:val="18"/>
          <w:lang w:val="en-GB" w:eastAsia="es-ES"/>
        </w:rPr>
        <w:t> server_type_it_will_attack</w:t>
      </w:r>
    </w:p>
    <w:p w14:paraId="212A494C" w14:textId="64796C9D" w:rsidR="00AB0654" w:rsidRPr="005A2188" w:rsidRDefault="00CB1CA4" w:rsidP="00AB0654">
      <w:pPr>
        <w:rPr>
          <w:lang w:val="en-GB"/>
        </w:rPr>
      </w:pPr>
      <w:proofErr w:type="spellStart"/>
      <w:r>
        <w:rPr>
          <w:lang w:val="en-GB"/>
        </w:rPr>
        <w:t>Documentación</w:t>
      </w:r>
      <w:proofErr w:type="spellEnd"/>
      <w:r>
        <w:rPr>
          <w:lang w:val="en-GB"/>
        </w:rPr>
        <w:t>:</w:t>
      </w:r>
    </w:p>
    <w:p w14:paraId="4DF7F05F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E95678"/>
          <w:sz w:val="21"/>
          <w:szCs w:val="21"/>
          <w:lang w:eastAsia="es-ES"/>
        </w:rPr>
        <w:t># El usuario que vamos a atacar</w:t>
      </w:r>
    </w:p>
    <w:p w14:paraId="3BCD5902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5A2188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-l </w:t>
      </w:r>
    </w:p>
    <w:p w14:paraId="4FDC7C2A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E95678"/>
          <w:sz w:val="21"/>
          <w:szCs w:val="21"/>
          <w:lang w:eastAsia="es-ES"/>
        </w:rPr>
        <w:t># Listado de usuarios</w:t>
      </w:r>
    </w:p>
    <w:p w14:paraId="58943A50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5A2188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-L </w:t>
      </w:r>
    </w:p>
    <w:p w14:paraId="498DEDD9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E95678"/>
          <w:sz w:val="21"/>
          <w:szCs w:val="21"/>
          <w:lang w:eastAsia="es-ES"/>
        </w:rPr>
        <w:t># Contraseña con la que vamos a probar</w:t>
      </w:r>
    </w:p>
    <w:p w14:paraId="64EA6F0D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5A2188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-p </w:t>
      </w:r>
    </w:p>
    <w:p w14:paraId="10B34208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E95678"/>
          <w:sz w:val="21"/>
          <w:szCs w:val="21"/>
          <w:lang w:eastAsia="es-ES"/>
        </w:rPr>
        <w:t># Lista de posibles contraseñas word list en vez de una sola contraseña</w:t>
      </w:r>
    </w:p>
    <w:p w14:paraId="47F8ED7F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5A2188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-P </w:t>
      </w:r>
    </w:p>
    <w:p w14:paraId="33BBEAA4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E95678"/>
          <w:sz w:val="21"/>
          <w:szCs w:val="21"/>
          <w:lang w:eastAsia="es-ES"/>
        </w:rPr>
        <w:t># Numero de hilos </w:t>
      </w:r>
    </w:p>
    <w:p w14:paraId="4B2576AF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5A2188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-t </w:t>
      </w:r>
    </w:p>
    <w:p w14:paraId="3ABEB524" w14:textId="2148A7D1" w:rsidR="00AB0654" w:rsidRDefault="00AB0654" w:rsidP="00AB0654"/>
    <w:p w14:paraId="7B5ABC29" w14:textId="3FC74B9E" w:rsidR="00CB1CA4" w:rsidRPr="009A0853" w:rsidRDefault="00CB1CA4" w:rsidP="00AB0654">
      <w:r>
        <w:t>Ataques:</w:t>
      </w:r>
    </w:p>
    <w:p w14:paraId="502DFF1A" w14:textId="353C9C94" w:rsid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hydra -l ssi29 -p dict.txt 192.168.56.102 </w:t>
      </w:r>
      <w:r w:rsidR="00EA0120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t 4 </w:t>
      </w: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</w:t>
      </w:r>
      <w:proofErr w:type="spellEnd"/>
    </w:p>
    <w:p w14:paraId="19EF0FE1" w14:textId="77777777" w:rsidR="00EA0120" w:rsidRPr="0080310A" w:rsidRDefault="00EA0120" w:rsidP="00EA0120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</w:t>
      </w:r>
      <w:r w:rsidRPr="0080310A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es-ES"/>
        </w:rPr>
        <w:t># Diccionario con todas las palabras para probar</w:t>
      </w:r>
    </w:p>
    <w:p w14:paraId="714FB566" w14:textId="6CB6AD32" w:rsidR="00EA0120" w:rsidRDefault="00EA0120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</w:p>
    <w:p w14:paraId="371F5665" w14:textId="583F250C" w:rsidR="00EA0120" w:rsidRPr="0080310A" w:rsidRDefault="00EA0120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</w:t>
      </w:r>
      <w:r w:rsidRPr="0080310A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es-ES"/>
        </w:rPr>
        <w:t># Fuerza bruta de todas </w:t>
      </w:r>
      <w:proofErr w:type="spellStart"/>
      <w:r w:rsidRPr="0080310A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es-ES"/>
        </w:rPr>
        <w:t>conbinaciones</w:t>
      </w:r>
      <w:proofErr w:type="spellEnd"/>
      <w:r w:rsidRPr="0080310A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es-ES"/>
        </w:rPr>
        <w:t> de 3 caracteres</w:t>
      </w:r>
    </w:p>
    <w:p w14:paraId="0FA069C8" w14:textId="782A51E1" w:rsid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crunch 3 3 </w:t>
      </w:r>
      <w:r w:rsidRPr="0080310A">
        <w:rPr>
          <w:rFonts w:ascii="Consolas" w:eastAsia="Times New Roman" w:hAnsi="Consolas" w:cs="Times New Roman"/>
          <w:b/>
          <w:bCs/>
          <w:color w:val="BBBBBB"/>
          <w:sz w:val="21"/>
          <w:szCs w:val="21"/>
          <w:lang w:eastAsia="es-ES"/>
        </w:rPr>
        <w:t>&gt;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dict.txt</w:t>
      </w:r>
    </w:p>
    <w:p w14:paraId="0A940CAB" w14:textId="77777777" w:rsidR="00EA0120" w:rsidRPr="0080310A" w:rsidRDefault="00EA0120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</w:p>
    <w:p w14:paraId="63FEB173" w14:textId="77777777" w:rsidR="00EA0120" w:rsidRDefault="00EA0120"/>
    <w:p w14:paraId="2173CB3C" w14:textId="782E8D92" w:rsidR="0080310A" w:rsidRDefault="00EA0120" w:rsidP="00AB0654">
      <w:r>
        <w:lastRenderedPageBreak/>
        <w:t xml:space="preserve">Al utilizar un diccionario si hemos dado con una </w:t>
      </w:r>
      <w:r w:rsidR="00B3726D">
        <w:t xml:space="preserve">clave correcta nos saldrá en el output, tras finalizar </w:t>
      </w:r>
      <w:proofErr w:type="spellStart"/>
      <w:r w:rsidR="00B3726D">
        <w:t>hydra</w:t>
      </w:r>
      <w:proofErr w:type="spellEnd"/>
      <w:r w:rsidR="00B3726D">
        <w:t>.</w:t>
      </w:r>
    </w:p>
    <w:p w14:paraId="2CFA05F0" w14:textId="77777777" w:rsidR="00B3726D" w:rsidRPr="0080310A" w:rsidRDefault="00B3726D" w:rsidP="00AB0654"/>
    <w:p w14:paraId="46440C32" w14:textId="57A143B9" w:rsidR="0080310A" w:rsidRDefault="0080310A" w:rsidP="0080310A">
      <w:pPr>
        <w:rPr>
          <w:b/>
        </w:rPr>
      </w:pPr>
      <w:r>
        <w:rPr>
          <w:b/>
        </w:rPr>
        <w:t>Defensas</w:t>
      </w:r>
    </w:p>
    <w:p w14:paraId="774DA024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[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x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] Configure que solo algunos usuarios puedan entrar</w:t>
      </w:r>
    </w:p>
    <w:p w14:paraId="780578C4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[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x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] Pruebe a cambiar el puerto del servidor de 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ssh</w:t>
      </w:r>
      <w:proofErr w:type="spellEnd"/>
    </w:p>
    <w:p w14:paraId="04F6E26E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 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Search for port in 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nano</w:t>
      </w:r>
      <w:proofErr w:type="spellEnd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-w /etc/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ssh</w:t>
      </w:r>
      <w:proofErr w:type="spellEnd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/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ssh_config</w:t>
      </w:r>
      <w:proofErr w:type="spellEnd"/>
    </w:p>
    <w:p w14:paraId="0E5946BE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 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Port 889, different</w:t>
      </w:r>
    </w:p>
    <w:p w14:paraId="11FBA405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[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x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] 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Deshabilitar</w:t>
      </w:r>
      <w:proofErr w:type="spellEnd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root login</w:t>
      </w:r>
    </w:p>
    <w:p w14:paraId="7DD001BE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[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x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] 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Passwordless</w:t>
      </w:r>
      <w:proofErr w:type="spellEnd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login - with 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ssh</w:t>
      </w:r>
      <w:proofErr w:type="spellEnd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-keygen</w:t>
      </w:r>
    </w:p>
    <w:p w14:paraId="2FDFE37D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 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Disable</w:t>
      </w:r>
      <w:proofErr w:type="spellEnd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empty</w:t>
      </w:r>
      <w:proofErr w:type="spellEnd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</w:t>
      </w:r>
      <w:proofErr w:type="spellStart"/>
      <w:proofErr w:type="gram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password</w:t>
      </w:r>
      <w:proofErr w:type="spellEnd"/>
      <w:proofErr w:type="gramEnd"/>
    </w:p>
    <w:p w14:paraId="3B2709DA" w14:textId="50A45BBE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[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x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] Pruebe a cambiar los par</w:t>
      </w:r>
      <w:r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á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metros de ssh que afectan a la velocidad con que un atacante puede intentar contraseñas</w:t>
      </w:r>
    </w:p>
    <w:p w14:paraId="60AFF4C2" w14:textId="77777777" w:rsidR="0080310A" w:rsidRDefault="0080310A" w:rsidP="0080310A">
      <w:pPr>
        <w:rPr>
          <w:b/>
        </w:rPr>
      </w:pPr>
    </w:p>
    <w:p w14:paraId="1ADE3784" w14:textId="5A787075" w:rsidR="00AB0654" w:rsidRDefault="0080310A" w:rsidP="00AB0654">
      <w:r>
        <w:t>Probamos a cambiar los parámetros de segundos que afectan a la velocidad con la que un atacante puede intentar contraseñas.</w:t>
      </w:r>
    </w:p>
    <w:p w14:paraId="63B258A1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&gt; sudo nano -w /</w:t>
      </w: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etc</w:t>
      </w:r>
      <w:proofErr w:type="spellEnd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/</w:t>
      </w: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</w:t>
      </w:r>
      <w:proofErr w:type="spellEnd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/</w:t>
      </w: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sshd_config</w:t>
      </w:r>
      <w:proofErr w:type="spellEnd"/>
    </w:p>
    <w:p w14:paraId="4BFEF6BF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...</w:t>
      </w:r>
    </w:p>
    <w:p w14:paraId="0F4CEA8F" w14:textId="39393CF9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LoginGraceTime</w:t>
      </w:r>
      <w:proofErr w:type="spellEnd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120 # Bajado a 10 y d</w:t>
      </w:r>
      <w:r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a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error</w:t>
      </w:r>
    </w:p>
    <w:p w14:paraId="14CF3C61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...</w:t>
      </w:r>
    </w:p>
    <w:p w14:paraId="597F2C7E" w14:textId="2B016867" w:rsidR="0080310A" w:rsidRDefault="0080310A" w:rsidP="00AB0654"/>
    <w:p w14:paraId="700EFB4D" w14:textId="06BF2527" w:rsidR="0080310A" w:rsidRDefault="0080310A" w:rsidP="00AB0654">
      <w:r>
        <w:t xml:space="preserve">120 indica el número de segundos en que la pantalla de </w:t>
      </w:r>
      <w:proofErr w:type="spellStart"/>
      <w:r>
        <w:t>login</w:t>
      </w:r>
      <w:proofErr w:type="spellEnd"/>
      <w:r>
        <w:t xml:space="preserve"> estará disponible.</w:t>
      </w:r>
    </w:p>
    <w:p w14:paraId="713A133D" w14:textId="63E4F0E6" w:rsidR="0080310A" w:rsidRDefault="0080310A" w:rsidP="00AB0654">
      <w:r>
        <w:t>Bajamos el número de segundos para que no pueda estar una pantalla abierta.</w:t>
      </w:r>
    </w:p>
    <w:p w14:paraId="7D81E24F" w14:textId="4F00F70E" w:rsidR="0080310A" w:rsidRDefault="0080310A" w:rsidP="00AB0654">
      <w:bookmarkStart w:id="0" w:name="_GoBack"/>
      <w:bookmarkEnd w:id="0"/>
      <w:r>
        <w:t xml:space="preserve">Ahora vamos a instalar y configurar monitores de </w:t>
      </w:r>
      <w:proofErr w:type="spellStart"/>
      <w:r>
        <w:t>login</w:t>
      </w:r>
      <w:proofErr w:type="spellEnd"/>
      <w:r>
        <w:t xml:space="preserve"> que corten el acceso a quien haga varios intentos de acceso fallidos.</w:t>
      </w:r>
    </w:p>
    <w:p w14:paraId="7312B531" w14:textId="2FBE023A" w:rsidR="0080310A" w:rsidRDefault="0080310A" w:rsidP="00AB0654"/>
    <w:p w14:paraId="391CBEAF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&gt; sudo nano -w /</w:t>
      </w: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etc</w:t>
      </w:r>
      <w:proofErr w:type="spellEnd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/</w:t>
      </w: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</w:t>
      </w:r>
      <w:proofErr w:type="spellEnd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/</w:t>
      </w: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sshd_config</w:t>
      </w:r>
      <w:proofErr w:type="spellEnd"/>
    </w:p>
    <w:p w14:paraId="1ECC027D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...</w:t>
      </w:r>
    </w:p>
    <w:p w14:paraId="138830C2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MaxAuthTries</w:t>
      </w:r>
      <w:proofErr w:type="spellEnd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2</w:t>
      </w:r>
    </w:p>
    <w:p w14:paraId="6AC3308E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...</w:t>
      </w:r>
    </w:p>
    <w:p w14:paraId="2768346D" w14:textId="68C95AC4" w:rsidR="0080310A" w:rsidRDefault="0080310A" w:rsidP="00AB0654"/>
    <w:p w14:paraId="7B96810E" w14:textId="17357F6E" w:rsidR="006D3B42" w:rsidRDefault="0080310A" w:rsidP="006D3B42">
      <w:r>
        <w:t>Por último, vamos a investigar</w:t>
      </w:r>
      <w:r w:rsidR="006D3B42">
        <w:t xml:space="preserve"> sobre el </w:t>
      </w:r>
      <w:proofErr w:type="spellStart"/>
      <w:r w:rsidR="006D3B42">
        <w:t>port-knocking</w:t>
      </w:r>
      <w:proofErr w:type="spellEnd"/>
      <w:r w:rsidR="006D3B42">
        <w:t>.</w:t>
      </w:r>
    </w:p>
    <w:p w14:paraId="7A666B03" w14:textId="1101C248" w:rsidR="006D3B42" w:rsidRDefault="006D3B42" w:rsidP="006D3B42">
      <w:pPr>
        <w:pStyle w:val="ListParagraph"/>
        <w:numPr>
          <w:ilvl w:val="0"/>
          <w:numId w:val="29"/>
        </w:numPr>
      </w:pPr>
      <w:r>
        <w:t>Se trata de un mecanismo para abrir puertos externamente en un firewall mediante una secuencia preestablecida de intentos de conexión a puertos que se encuentran cerrados. Una vez que el firewall recibe la secuencia de conexiones correcta, permite al host que realizó los intentos conectarse al puerto especifico.</w:t>
      </w:r>
    </w:p>
    <w:p w14:paraId="0B86F756" w14:textId="71EDAF19" w:rsidR="006D3B42" w:rsidRDefault="006D3B42" w:rsidP="006D3B42">
      <w:pPr>
        <w:pStyle w:val="ListParagraph"/>
        <w:numPr>
          <w:ilvl w:val="0"/>
          <w:numId w:val="29"/>
        </w:numPr>
      </w:pPr>
      <w:r>
        <w:t>Instrucciones</w:t>
      </w:r>
    </w:p>
    <w:p w14:paraId="46633E34" w14:textId="58B8B5E2" w:rsidR="006D3B42" w:rsidRDefault="006D3B42" w:rsidP="006D3B42">
      <w:pPr>
        <w:pStyle w:val="ListParagraph"/>
        <w:numPr>
          <w:ilvl w:val="1"/>
          <w:numId w:val="29"/>
        </w:numPr>
      </w:pP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-y</w:t>
      </w:r>
    </w:p>
    <w:p w14:paraId="2085B246" w14:textId="7AFAD981" w:rsidR="006D3B42" w:rsidRDefault="006D3B42" w:rsidP="006D3B42">
      <w:pPr>
        <w:pStyle w:val="ListParagraph"/>
        <w:numPr>
          <w:ilvl w:val="1"/>
          <w:numId w:val="29"/>
        </w:numPr>
      </w:pPr>
      <w:proofErr w:type="spellStart"/>
      <w:r>
        <w:lastRenderedPageBreak/>
        <w:t>apt-get</w:t>
      </w:r>
      <w:proofErr w:type="spellEnd"/>
      <w:r>
        <w:t xml:space="preserve"> </w:t>
      </w:r>
      <w:proofErr w:type="spellStart"/>
      <w:r>
        <w:t>upgrade</w:t>
      </w:r>
      <w:proofErr w:type="spellEnd"/>
      <w:r>
        <w:t xml:space="preserve"> -y</w:t>
      </w:r>
    </w:p>
    <w:p w14:paraId="0477348F" w14:textId="77777777" w:rsidR="006D3B42" w:rsidRDefault="006D3B42" w:rsidP="006D3B42"/>
    <w:p w14:paraId="3D44F567" w14:textId="72D0ECD7" w:rsidR="006D3B42" w:rsidRDefault="006D3B42" w:rsidP="006D3B42">
      <w:pPr>
        <w:pStyle w:val="ListParagraph"/>
        <w:numPr>
          <w:ilvl w:val="0"/>
          <w:numId w:val="29"/>
        </w:numPr>
      </w:pPr>
      <w:r>
        <w:t>Instalar y configurar tablas</w:t>
      </w:r>
    </w:p>
    <w:p w14:paraId="29E8865A" w14:textId="396591E8" w:rsidR="006D3B42" w:rsidRDefault="006D3B42" w:rsidP="006D3B42">
      <w:pPr>
        <w:pStyle w:val="ListParagraph"/>
        <w:numPr>
          <w:ilvl w:val="1"/>
          <w:numId w:val="29"/>
        </w:numPr>
      </w:pPr>
      <w:proofErr w:type="spellStart"/>
      <w:r>
        <w:t>ufw</w:t>
      </w:r>
      <w:proofErr w:type="spellEnd"/>
      <w:r>
        <w:t xml:space="preserve"> </w:t>
      </w:r>
      <w:proofErr w:type="spellStart"/>
      <w:r>
        <w:t>disable</w:t>
      </w:r>
      <w:proofErr w:type="spellEnd"/>
      <w:r>
        <w:t xml:space="preserve"> </w:t>
      </w:r>
      <w:r>
        <w:sym w:font="Wingdings" w:char="F0E0"/>
      </w:r>
      <w:r>
        <w:t xml:space="preserve"> hay que deshabilitar </w:t>
      </w:r>
      <w:proofErr w:type="spellStart"/>
      <w:r>
        <w:t>ufw</w:t>
      </w:r>
      <w:proofErr w:type="spellEnd"/>
      <w:r>
        <w:t xml:space="preserve"> antes de instalar las tablas</w:t>
      </w:r>
    </w:p>
    <w:p w14:paraId="26A7C87F" w14:textId="37237161" w:rsidR="006D3B42" w:rsidRDefault="006D3B42" w:rsidP="006D3B42">
      <w:pPr>
        <w:pStyle w:val="ListParagraph"/>
        <w:numPr>
          <w:ilvl w:val="1"/>
          <w:numId w:val="29"/>
        </w:numPr>
        <w:rPr>
          <w:lang w:val="en-GB"/>
        </w:rPr>
      </w:pPr>
      <w:r w:rsidRPr="006D3B42">
        <w:rPr>
          <w:lang w:val="en-GB"/>
        </w:rPr>
        <w:t>apt-get install iptables i</w:t>
      </w:r>
      <w:r>
        <w:rPr>
          <w:lang w:val="en-GB"/>
        </w:rPr>
        <w:t xml:space="preserve">ptables-persistent </w:t>
      </w:r>
      <w:r w:rsidRPr="006D3B42">
        <w:rPr>
          <w:lang w:val="en-GB"/>
        </w:rPr>
        <w:sym w:font="Wingdings" w:char="F0E0"/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instalamos</w:t>
      </w:r>
      <w:proofErr w:type="spellEnd"/>
      <w:r>
        <w:rPr>
          <w:lang w:val="en-GB"/>
        </w:rPr>
        <w:t xml:space="preserve"> iptables</w:t>
      </w:r>
    </w:p>
    <w:p w14:paraId="7CE075A7" w14:textId="6E167A3E" w:rsidR="006D3B42" w:rsidRDefault="006D3B42" w:rsidP="006D3B42">
      <w:pPr>
        <w:pStyle w:val="ListParagraph"/>
        <w:numPr>
          <w:ilvl w:val="1"/>
          <w:numId w:val="29"/>
        </w:numPr>
        <w:rPr>
          <w:lang w:val="en-GB"/>
        </w:rPr>
      </w:pPr>
      <w:r w:rsidRPr="006D3B42">
        <w:rPr>
          <w:lang w:val="en-GB"/>
        </w:rPr>
        <w:t xml:space="preserve">iptables -A INPUT -m </w:t>
      </w:r>
      <w:proofErr w:type="spellStart"/>
      <w:r w:rsidRPr="006D3B42">
        <w:rPr>
          <w:lang w:val="en-GB"/>
        </w:rPr>
        <w:t>conntrack</w:t>
      </w:r>
      <w:proofErr w:type="spellEnd"/>
      <w:r w:rsidRPr="006D3B42">
        <w:rPr>
          <w:lang w:val="en-GB"/>
        </w:rPr>
        <w:t xml:space="preserve"> --</w:t>
      </w:r>
      <w:proofErr w:type="spellStart"/>
      <w:r w:rsidRPr="006D3B42">
        <w:rPr>
          <w:lang w:val="en-GB"/>
        </w:rPr>
        <w:t>ctstate</w:t>
      </w:r>
      <w:proofErr w:type="spellEnd"/>
      <w:r w:rsidRPr="006D3B42">
        <w:rPr>
          <w:lang w:val="en-GB"/>
        </w:rPr>
        <w:t xml:space="preserve"> </w:t>
      </w:r>
      <w:proofErr w:type="gramStart"/>
      <w:r w:rsidRPr="006D3B42">
        <w:rPr>
          <w:lang w:val="en-GB"/>
        </w:rPr>
        <w:t>ESTABLISHED,RELATED</w:t>
      </w:r>
      <w:proofErr w:type="gramEnd"/>
      <w:r w:rsidRPr="006D3B42">
        <w:rPr>
          <w:lang w:val="en-GB"/>
        </w:rPr>
        <w:t xml:space="preserve"> -j ACCEPT</w:t>
      </w:r>
      <w:r>
        <w:rPr>
          <w:lang w:val="en-GB"/>
        </w:rPr>
        <w:t xml:space="preserve"> </w:t>
      </w:r>
      <w:r w:rsidRPr="006D3B42">
        <w:rPr>
          <w:lang w:val="en-GB"/>
        </w:rPr>
        <w:sym w:font="Wingdings" w:char="F0E0"/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permitir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todas</w:t>
      </w:r>
      <w:proofErr w:type="spellEnd"/>
      <w:r>
        <w:rPr>
          <w:lang w:val="en-GB"/>
        </w:rPr>
        <w:t xml:space="preserve"> las </w:t>
      </w:r>
      <w:proofErr w:type="spellStart"/>
      <w:r>
        <w:rPr>
          <w:lang w:val="en-GB"/>
        </w:rPr>
        <w:t>conexiones</w:t>
      </w:r>
      <w:proofErr w:type="spellEnd"/>
      <w:r>
        <w:rPr>
          <w:lang w:val="en-GB"/>
        </w:rPr>
        <w:t xml:space="preserve"> por iptables</w:t>
      </w:r>
    </w:p>
    <w:p w14:paraId="3563BBA9" w14:textId="089B3519" w:rsidR="006D3B42" w:rsidRDefault="006D3B42" w:rsidP="006D3B42">
      <w:pPr>
        <w:pStyle w:val="ListParagraph"/>
        <w:numPr>
          <w:ilvl w:val="1"/>
          <w:numId w:val="29"/>
        </w:numPr>
      </w:pPr>
      <w:proofErr w:type="spellStart"/>
      <w:r w:rsidRPr="006D3B42">
        <w:t>iptables</w:t>
      </w:r>
      <w:proofErr w:type="spellEnd"/>
      <w:r w:rsidRPr="006D3B42">
        <w:t xml:space="preserve"> -A INPUT -p </w:t>
      </w:r>
      <w:proofErr w:type="spellStart"/>
      <w:r w:rsidRPr="006D3B42">
        <w:t>tcp</w:t>
      </w:r>
      <w:proofErr w:type="spellEnd"/>
      <w:r w:rsidRPr="006D3B42">
        <w:t xml:space="preserve"> --</w:t>
      </w:r>
      <w:proofErr w:type="spellStart"/>
      <w:r w:rsidRPr="006D3B42">
        <w:t>dport</w:t>
      </w:r>
      <w:proofErr w:type="spellEnd"/>
      <w:r w:rsidRPr="006D3B42">
        <w:t xml:space="preserve"> 22 -j REJECT </w:t>
      </w:r>
      <w:r w:rsidRPr="006D3B42">
        <w:rPr>
          <w:lang w:val="en-GB"/>
        </w:rPr>
        <w:sym w:font="Wingdings" w:char="F0E0"/>
      </w:r>
      <w:r w:rsidRPr="006D3B42">
        <w:t xml:space="preserve"> bloquear </w:t>
      </w:r>
      <w:proofErr w:type="spellStart"/>
      <w:r w:rsidRPr="006D3B42">
        <w:t>ssh</w:t>
      </w:r>
      <w:proofErr w:type="spellEnd"/>
      <w:r w:rsidRPr="006D3B42">
        <w:t xml:space="preserve"> de entrada por</w:t>
      </w:r>
      <w:r>
        <w:t xml:space="preserve"> el puerto 22</w:t>
      </w:r>
    </w:p>
    <w:p w14:paraId="4550B2F5" w14:textId="694CD2EB" w:rsidR="006D3B42" w:rsidRDefault="006D3B42" w:rsidP="006D3B42">
      <w:pPr>
        <w:pStyle w:val="ListParagraph"/>
        <w:numPr>
          <w:ilvl w:val="1"/>
          <w:numId w:val="29"/>
        </w:numPr>
      </w:pPr>
      <w:proofErr w:type="spellStart"/>
      <w:r>
        <w:t>netfilter-persistent</w:t>
      </w:r>
      <w:proofErr w:type="spellEnd"/>
      <w:r>
        <w:t xml:space="preserve"> sabe </w:t>
      </w:r>
      <w:r>
        <w:sym w:font="Wingdings" w:char="F0E0"/>
      </w:r>
      <w:r>
        <w:t xml:space="preserve"> guardar las reglas del firewall</w:t>
      </w:r>
    </w:p>
    <w:p w14:paraId="434468FF" w14:textId="725C10DD" w:rsidR="006D3B42" w:rsidRDefault="006D3B42" w:rsidP="006D3B42">
      <w:pPr>
        <w:pStyle w:val="ListParagraph"/>
        <w:numPr>
          <w:ilvl w:val="1"/>
          <w:numId w:val="29"/>
        </w:numPr>
      </w:pPr>
      <w:proofErr w:type="spellStart"/>
      <w:r>
        <w:t>netfilter</w:t>
      </w:r>
      <w:proofErr w:type="spellEnd"/>
      <w:r>
        <w:t xml:space="preserve">-persisten </w:t>
      </w:r>
      <w:proofErr w:type="spellStart"/>
      <w:r>
        <w:t>reload</w:t>
      </w:r>
      <w:proofErr w:type="spellEnd"/>
    </w:p>
    <w:p w14:paraId="50FFE605" w14:textId="77777777" w:rsidR="007D1645" w:rsidRDefault="007D1645" w:rsidP="007D1645"/>
    <w:p w14:paraId="11457CA9" w14:textId="636BADD5" w:rsidR="007D1645" w:rsidRDefault="006D3B42" w:rsidP="007D1645">
      <w:pPr>
        <w:pStyle w:val="ListParagraph"/>
        <w:numPr>
          <w:ilvl w:val="0"/>
          <w:numId w:val="29"/>
        </w:numPr>
      </w:pPr>
      <w:r>
        <w:t xml:space="preserve">Ahora podemos </w:t>
      </w:r>
      <w:r w:rsidR="007D1645">
        <w:t xml:space="preserve">testear que puertos </w:t>
      </w:r>
      <w:proofErr w:type="spellStart"/>
      <w:r w:rsidR="007D1645">
        <w:t>ssh</w:t>
      </w:r>
      <w:proofErr w:type="spellEnd"/>
      <w:r w:rsidR="007D1645">
        <w:t xml:space="preserve"> están bloqueados</w:t>
      </w:r>
    </w:p>
    <w:p w14:paraId="35326440" w14:textId="022EC9D0" w:rsidR="00287A09" w:rsidRDefault="007D1645" w:rsidP="00287A09">
      <w:pPr>
        <w:pStyle w:val="ListParagraph"/>
        <w:numPr>
          <w:ilvl w:val="1"/>
          <w:numId w:val="29"/>
        </w:numPr>
      </w:pPr>
      <w:proofErr w:type="spellStart"/>
      <w:r>
        <w:t>nmap</w:t>
      </w:r>
      <w:proofErr w:type="spellEnd"/>
      <w:r>
        <w:t xml:space="preserve"> </w:t>
      </w:r>
      <w:r w:rsidR="00287A09">
        <w:t>192.168.0.190</w:t>
      </w:r>
    </w:p>
    <w:p w14:paraId="6BE0D62F" w14:textId="3AA1A7B7" w:rsidR="00287A09" w:rsidRDefault="00287A09" w:rsidP="00287A09"/>
    <w:p w14:paraId="66ABF6F0" w14:textId="6F556FF3" w:rsidR="00287A09" w:rsidRDefault="00287A09" w:rsidP="00287A09">
      <w:pPr>
        <w:pStyle w:val="ListParagraph"/>
        <w:numPr>
          <w:ilvl w:val="0"/>
          <w:numId w:val="29"/>
        </w:numPr>
      </w:pPr>
      <w:r>
        <w:t xml:space="preserve">Ahora instalamos y configuramos </w:t>
      </w:r>
      <w:proofErr w:type="spellStart"/>
      <w:r>
        <w:t>Knockd</w:t>
      </w:r>
      <w:proofErr w:type="spellEnd"/>
    </w:p>
    <w:p w14:paraId="3BB4B28A" w14:textId="3E7A69F8" w:rsidR="00287A09" w:rsidRDefault="00287A09" w:rsidP="00287A09">
      <w:pPr>
        <w:pStyle w:val="ListParagraph"/>
        <w:numPr>
          <w:ilvl w:val="1"/>
          <w:numId w:val="29"/>
        </w:numPr>
        <w:rPr>
          <w:lang w:val="en-GB"/>
        </w:rPr>
      </w:pPr>
      <w:r>
        <w:rPr>
          <w:lang w:val="en-GB"/>
        </w:rPr>
        <w:t>a</w:t>
      </w:r>
      <w:r w:rsidRPr="00287A09">
        <w:rPr>
          <w:lang w:val="en-GB"/>
        </w:rPr>
        <w:t xml:space="preserve">pt-get install </w:t>
      </w:r>
      <w:proofErr w:type="spellStart"/>
      <w:r w:rsidRPr="00287A09">
        <w:rPr>
          <w:lang w:val="en-GB"/>
        </w:rPr>
        <w:t>knockd</w:t>
      </w:r>
      <w:proofErr w:type="spellEnd"/>
      <w:r w:rsidRPr="00287A09">
        <w:rPr>
          <w:lang w:val="en-GB"/>
        </w:rPr>
        <w:t xml:space="preserve"> -y</w:t>
      </w:r>
    </w:p>
    <w:p w14:paraId="1F53FE57" w14:textId="79401BD1" w:rsidR="00287A09" w:rsidRDefault="00287A09" w:rsidP="00287A09">
      <w:pPr>
        <w:pStyle w:val="ListParagraph"/>
        <w:numPr>
          <w:ilvl w:val="1"/>
          <w:numId w:val="29"/>
        </w:numPr>
        <w:rPr>
          <w:lang w:val="en-GB"/>
        </w:rPr>
      </w:pPr>
      <w:proofErr w:type="spellStart"/>
      <w:r>
        <w:rPr>
          <w:lang w:val="en-GB"/>
        </w:rPr>
        <w:t>nano</w:t>
      </w:r>
      <w:proofErr w:type="spellEnd"/>
      <w:r>
        <w:rPr>
          <w:lang w:val="en-GB"/>
        </w:rPr>
        <w:t xml:space="preserve"> /etc/default/</w:t>
      </w:r>
      <w:proofErr w:type="spellStart"/>
      <w:r>
        <w:rPr>
          <w:lang w:val="en-GB"/>
        </w:rPr>
        <w:t>knockd</w:t>
      </w:r>
      <w:proofErr w:type="spellEnd"/>
    </w:p>
    <w:p w14:paraId="343647AA" w14:textId="2E475C26" w:rsidR="00287A09" w:rsidRDefault="00287A09" w:rsidP="00287A09">
      <w:pPr>
        <w:pStyle w:val="ListParagraph"/>
        <w:numPr>
          <w:ilvl w:val="2"/>
          <w:numId w:val="29"/>
        </w:numPr>
      </w:pPr>
      <w:r w:rsidRPr="00287A09">
        <w:t>Dentro, cambiamos el valor d</w:t>
      </w:r>
      <w:r>
        <w:t>e START_KNOCKD de cero a uno.</w:t>
      </w:r>
    </w:p>
    <w:p w14:paraId="02A6F39A" w14:textId="779B36F9" w:rsidR="00287A09" w:rsidRDefault="00287A09" w:rsidP="00287A09">
      <w:pPr>
        <w:pStyle w:val="ListParagraph"/>
        <w:numPr>
          <w:ilvl w:val="1"/>
          <w:numId w:val="29"/>
        </w:numPr>
      </w:pPr>
      <w:r>
        <w:t>nano /</w:t>
      </w:r>
      <w:proofErr w:type="spellStart"/>
      <w:r>
        <w:t>etc</w:t>
      </w:r>
      <w:proofErr w:type="spellEnd"/>
      <w:r>
        <w:t>/</w:t>
      </w:r>
      <w:proofErr w:type="spellStart"/>
      <w:r>
        <w:t>knockd.conf</w:t>
      </w:r>
      <w:proofErr w:type="spellEnd"/>
      <w:r>
        <w:t xml:space="preserve"> </w:t>
      </w:r>
      <w:r>
        <w:sym w:font="Wingdings" w:char="F0E0"/>
      </w:r>
      <w:r>
        <w:t xml:space="preserve"> Aquí cambiamos la secuencia tanto de </w:t>
      </w:r>
      <w:proofErr w:type="spellStart"/>
      <w:r>
        <w:t>openSSH</w:t>
      </w:r>
      <w:proofErr w:type="spellEnd"/>
      <w:r>
        <w:t xml:space="preserve"> como de </w:t>
      </w:r>
      <w:proofErr w:type="spellStart"/>
      <w:r>
        <w:t>close</w:t>
      </w:r>
      <w:proofErr w:type="spellEnd"/>
      <w:r>
        <w:t xml:space="preserve"> SSH por la que queramos</w:t>
      </w:r>
    </w:p>
    <w:p w14:paraId="1898E838" w14:textId="0CD3A360" w:rsidR="00287A09" w:rsidRDefault="00287A09" w:rsidP="00287A09"/>
    <w:p w14:paraId="2E2F5A04" w14:textId="699D1182" w:rsidR="00287A09" w:rsidRDefault="00287A09" w:rsidP="00287A09"/>
    <w:p w14:paraId="62E361C9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[options] </w:t>
      </w:r>
    </w:p>
    <w:p w14:paraId="482B3961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logfile = </w:t>
      </w:r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/var/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log/knockd.log</w:t>
      </w:r>
    </w:p>
    <w:p w14:paraId="3D452484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2096B379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[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openSSH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] </w:t>
      </w:r>
    </w:p>
    <w:p w14:paraId="506FE26D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sequence =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10001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,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10002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,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10003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6F4E55A6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seq_timeout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=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2B38AA48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lastRenderedPageBreak/>
        <w:t xml:space="preserve">    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tcpflags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=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syn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37E95211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command = </w:t>
      </w:r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/</w:t>
      </w:r>
      <w:proofErr w:type="spellStart"/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sbin</w:t>
      </w:r>
      <w:proofErr w:type="spellEnd"/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/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iptables -I INPUT -s %IP% -p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--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dport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-j ACCEPT</w:t>
      </w:r>
    </w:p>
    <w:p w14:paraId="0CFE1BB6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0B79DE2D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[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closeSSH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] </w:t>
      </w:r>
    </w:p>
    <w:p w14:paraId="5D4D1BA5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sequence =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10003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,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10002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,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10001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722A64BA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seq_timeout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=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5F6720F7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command = </w:t>
      </w:r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/</w:t>
      </w:r>
      <w:proofErr w:type="spellStart"/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sbin</w:t>
      </w:r>
      <w:proofErr w:type="spellEnd"/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/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iptables -D INPUT -s %IP% -p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--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dport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-j ACCEPT </w:t>
      </w:r>
    </w:p>
    <w:p w14:paraId="12688511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tcpflags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 =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syn</w:t>
      </w:r>
      <w:proofErr w:type="spellEnd"/>
    </w:p>
    <w:p w14:paraId="49B5A20F" w14:textId="0E755C96" w:rsidR="00287A09" w:rsidRPr="00287A09" w:rsidRDefault="00287A09" w:rsidP="00287A09">
      <w:pPr>
        <w:pStyle w:val="ListParagraph"/>
        <w:numPr>
          <w:ilvl w:val="0"/>
          <w:numId w:val="28"/>
        </w:numPr>
      </w:pPr>
      <w:proofErr w:type="spellStart"/>
      <w:r w:rsidRPr="00287A09">
        <w:t>systemctl</w:t>
      </w:r>
      <w:proofErr w:type="spellEnd"/>
      <w:r w:rsidRPr="00287A09">
        <w:t xml:space="preserve"> </w:t>
      </w:r>
      <w:proofErr w:type="spellStart"/>
      <w:r w:rsidRPr="00287A09">
        <w:t>start</w:t>
      </w:r>
      <w:proofErr w:type="spellEnd"/>
      <w:r w:rsidRPr="00287A09">
        <w:t xml:space="preserve"> </w:t>
      </w:r>
      <w:proofErr w:type="spellStart"/>
      <w:r w:rsidRPr="00287A09">
        <w:t>knockd</w:t>
      </w:r>
      <w:proofErr w:type="spellEnd"/>
      <w:r w:rsidRPr="00287A09">
        <w:t xml:space="preserve"> </w:t>
      </w:r>
      <w:r>
        <w:sym w:font="Wingdings" w:char="F0E0"/>
      </w:r>
      <w:r w:rsidRPr="00287A09">
        <w:t xml:space="preserve"> lanzamos el se</w:t>
      </w:r>
      <w:r>
        <w:t xml:space="preserve">rvicio </w:t>
      </w:r>
      <w:proofErr w:type="spellStart"/>
      <w:r>
        <w:t>knock</w:t>
      </w:r>
      <w:proofErr w:type="spellEnd"/>
      <w:r>
        <w:t xml:space="preserve"> para aplicar los cambios</w:t>
      </w:r>
    </w:p>
    <w:p w14:paraId="3F7ECF52" w14:textId="77777777" w:rsidR="006D3B42" w:rsidRPr="00287A09" w:rsidRDefault="006D3B42" w:rsidP="00AB0654"/>
    <w:p w14:paraId="442562F7" w14:textId="7F00E84C" w:rsidR="00AB0654" w:rsidRDefault="00287A09" w:rsidP="00287A09">
      <w:pPr>
        <w:pStyle w:val="ListParagraph"/>
        <w:numPr>
          <w:ilvl w:val="0"/>
          <w:numId w:val="29"/>
        </w:numPr>
      </w:pPr>
      <w:r>
        <w:t xml:space="preserve"> Ahora vamos a testea </w:t>
      </w:r>
      <w:proofErr w:type="spellStart"/>
      <w:r>
        <w:t>Knockd</w:t>
      </w:r>
      <w:proofErr w:type="spellEnd"/>
      <w:r>
        <w:t xml:space="preserve"> desde el cliente</w:t>
      </w:r>
    </w:p>
    <w:p w14:paraId="3E4650F3" w14:textId="4C120D46" w:rsidR="00287A09" w:rsidRDefault="00287A09" w:rsidP="00287A09">
      <w:pPr>
        <w:pStyle w:val="ListParagraph"/>
        <w:numPr>
          <w:ilvl w:val="1"/>
          <w:numId w:val="29"/>
        </w:numPr>
      </w:pP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telnet -y</w:t>
      </w:r>
    </w:p>
    <w:p w14:paraId="6B940A6C" w14:textId="655F00A7" w:rsidR="00287A09" w:rsidRDefault="00287A09" w:rsidP="00287A09">
      <w:pPr>
        <w:pStyle w:val="ListParagraph"/>
        <w:numPr>
          <w:ilvl w:val="0"/>
          <w:numId w:val="29"/>
        </w:numPr>
      </w:pPr>
      <w:r>
        <w:t>Lanzamos los siguientes comandos en orden</w:t>
      </w:r>
    </w:p>
    <w:p w14:paraId="08A8E0F6" w14:textId="354DE9A6" w:rsidR="00287A09" w:rsidRDefault="00287A09" w:rsidP="00287A09"/>
    <w:p w14:paraId="55892CE6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telnet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0.190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10001</w:t>
      </w:r>
    </w:p>
    <w:p w14:paraId="0448C706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telnet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0.190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10002</w:t>
      </w:r>
    </w:p>
    <w:p w14:paraId="456020B2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telnet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0.190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10003</w:t>
      </w:r>
    </w:p>
    <w:p w14:paraId="09096405" w14:textId="3C5AB210" w:rsidR="00287A09" w:rsidRDefault="00287A09" w:rsidP="00287A09">
      <w:r>
        <w:t>Para ver el log introducimos el siguiente comando:</w:t>
      </w:r>
    </w:p>
    <w:p w14:paraId="3519221B" w14:textId="5721D2A3" w:rsidR="00287A09" w:rsidRDefault="00287A09" w:rsidP="00287A09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t</w:t>
      </w:r>
      <w:r w:rsidRPr="00287A09">
        <w:rPr>
          <w:lang w:val="en-GB"/>
        </w:rPr>
        <w:t>ail -f /var/log/s</w:t>
      </w:r>
      <w:r>
        <w:rPr>
          <w:lang w:val="en-GB"/>
        </w:rPr>
        <w:t>yslog</w:t>
      </w:r>
    </w:p>
    <w:p w14:paraId="479A8F68" w14:textId="3046EF16" w:rsidR="00287A09" w:rsidRDefault="00287A09" w:rsidP="00287A09">
      <w:pPr>
        <w:rPr>
          <w:lang w:val="en-GB"/>
        </w:rPr>
      </w:pPr>
    </w:p>
    <w:p w14:paraId="360CC8FE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[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2017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25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]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0.191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openSSH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Stage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23877664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[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2017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25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]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0.191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openSSH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Stage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1ED5A40F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[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2017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25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13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]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0.191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openSSH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Stage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3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0503A31A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[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2017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25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13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]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0.191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openSSH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OPEN SESAME </w:t>
      </w:r>
    </w:p>
    <w:p w14:paraId="7794D324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[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2017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25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13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]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openSSH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running command: </w:t>
      </w:r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/</w:t>
      </w:r>
      <w:proofErr w:type="spellStart"/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sbin</w:t>
      </w:r>
      <w:proofErr w:type="spellEnd"/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/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iptables -I INPUT -s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0.191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-p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--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dport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-j ACCEPT</w:t>
      </w:r>
    </w:p>
    <w:p w14:paraId="2C4EF323" w14:textId="2103B23E" w:rsidR="00287A09" w:rsidRPr="00287A09" w:rsidRDefault="00287A09" w:rsidP="00287A09">
      <w:pPr>
        <w:pStyle w:val="ListParagraph"/>
        <w:numPr>
          <w:ilvl w:val="0"/>
          <w:numId w:val="28"/>
        </w:numPr>
      </w:pPr>
      <w:proofErr w:type="spellStart"/>
      <w:r w:rsidRPr="00287A09">
        <w:t>nmap</w:t>
      </w:r>
      <w:proofErr w:type="spellEnd"/>
      <w:r w:rsidRPr="00287A09">
        <w:t xml:space="preserve"> 192.168.0.190 </w:t>
      </w:r>
      <w:r w:rsidRPr="00287A09">
        <w:rPr>
          <w:lang w:val="en-GB"/>
        </w:rPr>
        <w:sym w:font="Wingdings" w:char="F0E0"/>
      </w:r>
      <w:r w:rsidRPr="00287A09">
        <w:t xml:space="preserve"> Ahora ya somos c</w:t>
      </w:r>
      <w:r>
        <w:t xml:space="preserve">apaces de conectar nuestro servidor </w:t>
      </w:r>
      <w:proofErr w:type="spellStart"/>
      <w:r>
        <w:t>ssh</w:t>
      </w:r>
      <w:proofErr w:type="spellEnd"/>
      <w:r>
        <w:t xml:space="preserve"> desde el cliente. </w:t>
      </w:r>
    </w:p>
    <w:p w14:paraId="60F2DC0F" w14:textId="5FD625CB" w:rsidR="00287A09" w:rsidRPr="00287A09" w:rsidRDefault="00287A09" w:rsidP="00287A09"/>
    <w:p w14:paraId="57027061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Starting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Nmap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6.40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proofErr w:type="gram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( http:</w:t>
      </w:r>
      <w:r w:rsidRPr="00287A09">
        <w:rPr>
          <w:rFonts w:ascii="Consolas" w:eastAsia="Times New Roman" w:hAnsi="Consolas" w:cs="Courier New"/>
          <w:color w:val="87CEEB"/>
          <w:sz w:val="24"/>
          <w:szCs w:val="24"/>
          <w:lang w:val="en-GB" w:eastAsia="es-ES"/>
        </w:rPr>
        <w:t>//nmap.org</w:t>
      </w:r>
      <w:proofErr w:type="gramEnd"/>
      <w:r w:rsidRPr="00287A09">
        <w:rPr>
          <w:rFonts w:ascii="Consolas" w:eastAsia="Times New Roman" w:hAnsi="Consolas" w:cs="Courier New"/>
          <w:color w:val="87CEEB"/>
          <w:sz w:val="24"/>
          <w:szCs w:val="24"/>
          <w:lang w:val="en-GB" w:eastAsia="es-ES"/>
        </w:rPr>
        <w:t xml:space="preserve"> ) at 2017-09-25 9:20 IST </w:t>
      </w:r>
    </w:p>
    <w:p w14:paraId="139E0BE3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Nmap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scan report </w:t>
      </w:r>
      <w:r w:rsidRPr="00287A09">
        <w:rPr>
          <w:rFonts w:ascii="Consolas" w:eastAsia="Times New Roman" w:hAnsi="Consolas" w:cs="Courier New"/>
          <w:b/>
          <w:bCs/>
          <w:color w:val="F0E68C"/>
          <w:sz w:val="24"/>
          <w:szCs w:val="24"/>
          <w:lang w:val="en-GB" w:eastAsia="es-ES"/>
        </w:rPr>
        <w:t>for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0.190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313AC45B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Host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b/>
          <w:bCs/>
          <w:color w:val="F0E68C"/>
          <w:sz w:val="24"/>
          <w:szCs w:val="24"/>
          <w:lang w:val="en-GB" w:eastAsia="es-ES"/>
        </w:rPr>
        <w:t>is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up (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0.00037s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latency). </w:t>
      </w:r>
    </w:p>
    <w:p w14:paraId="368B9613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Not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shown: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996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closed ports </w:t>
      </w:r>
    </w:p>
    <w:p w14:paraId="24092787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PORT STATE SERVICE </w:t>
      </w:r>
    </w:p>
    <w:p w14:paraId="0E3E2A9B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/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open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01F53782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80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/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open http </w:t>
      </w:r>
    </w:p>
    <w:p w14:paraId="375F165F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443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/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open https </w:t>
      </w:r>
    </w:p>
    <w:p w14:paraId="55EA116E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3306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/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open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mysql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0FAB8E6B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lastRenderedPageBreak/>
        <w:t xml:space="preserve"> MAC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Address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proofErr w:type="gramStart"/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27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7C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5B</w:t>
      </w:r>
      <w:proofErr w:type="gram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40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(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Cadmus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Computer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Systems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)</w:t>
      </w:r>
    </w:p>
    <w:p w14:paraId="43835019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1FA4B5E3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Nmap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b/>
          <w:bCs/>
          <w:color w:val="F0E68C"/>
          <w:sz w:val="24"/>
          <w:szCs w:val="24"/>
          <w:lang w:val="en-GB" w:eastAsia="es-ES"/>
        </w:rPr>
        <w:t>done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IP address (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host up) scanned </w:t>
      </w:r>
      <w:r w:rsidRPr="00287A09">
        <w:rPr>
          <w:rFonts w:ascii="Consolas" w:eastAsia="Times New Roman" w:hAnsi="Consolas" w:cs="Courier New"/>
          <w:b/>
          <w:bCs/>
          <w:color w:val="F0E68C"/>
          <w:sz w:val="24"/>
          <w:szCs w:val="24"/>
          <w:lang w:val="en-GB" w:eastAsia="es-ES"/>
        </w:rPr>
        <w:t>in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1.69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seconds</w:t>
      </w:r>
    </w:p>
    <w:p w14:paraId="3574CFC3" w14:textId="59CFC83B" w:rsidR="00287A09" w:rsidRPr="00287A09" w:rsidRDefault="00287A09" w:rsidP="00287A09">
      <w:r w:rsidRPr="00287A09">
        <w:t>Por último, para cerrar l</w:t>
      </w:r>
      <w:r>
        <w:t>a conexión, introducimos los siguientes comandos en orden secuencial.</w:t>
      </w:r>
    </w:p>
    <w:p w14:paraId="3211BE58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telnet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0.190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10003</w:t>
      </w:r>
    </w:p>
    <w:p w14:paraId="27AD09F9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telnet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0.190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10002</w:t>
      </w:r>
    </w:p>
    <w:p w14:paraId="5378FB94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telnet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0.190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10001</w:t>
      </w:r>
    </w:p>
    <w:p w14:paraId="1816FDD6" w14:textId="467F7594" w:rsidR="00AB0654" w:rsidRDefault="00287A09" w:rsidP="00AB0654">
      <w:pPr>
        <w:rPr>
          <w:b/>
        </w:rPr>
      </w:pPr>
      <w:r>
        <w:rPr>
          <w:b/>
        </w:rPr>
        <w:t>**</w:t>
      </w:r>
    </w:p>
    <w:p w14:paraId="22CE933F" w14:textId="23C7D469" w:rsidR="00287A09" w:rsidRDefault="00287A09" w:rsidP="00AB0654">
      <w:pPr>
        <w:rPr>
          <w:rFonts w:ascii="Consolas" w:eastAsia="Times New Roman" w:hAnsi="Consolas" w:cs="Courier New"/>
          <w:color w:val="FF0000"/>
          <w:sz w:val="24"/>
          <w:szCs w:val="24"/>
          <w:lang w:eastAsia="es-ES"/>
        </w:rPr>
      </w:pPr>
      <w:r>
        <w:rPr>
          <w:b/>
        </w:rPr>
        <w:t xml:space="preserve">Todas estas pruebas son suponiendo que la IP del servidor es </w:t>
      </w:r>
      <w:r w:rsidRPr="00287A09">
        <w:rPr>
          <w:rFonts w:ascii="Consolas" w:eastAsia="Times New Roman" w:hAnsi="Consolas" w:cs="Courier New"/>
          <w:color w:val="FF0000"/>
          <w:sz w:val="24"/>
          <w:szCs w:val="24"/>
          <w:lang w:eastAsia="es-ES"/>
        </w:rPr>
        <w:t>192.168.0.190</w:t>
      </w:r>
      <w:r w:rsidRPr="00916508">
        <w:rPr>
          <w:rFonts w:ascii="Consolas" w:eastAsia="Times New Roman" w:hAnsi="Consolas" w:cs="Courier New"/>
          <w:color w:val="FF0000"/>
          <w:sz w:val="24"/>
          <w:szCs w:val="24"/>
          <w:lang w:eastAsia="es-ES"/>
        </w:rPr>
        <w:t xml:space="preserve"> </w:t>
      </w:r>
      <w:r>
        <w:rPr>
          <w:b/>
        </w:rPr>
        <w:t xml:space="preserve">y la del cliente </w:t>
      </w:r>
      <w:r w:rsidRPr="00287A09">
        <w:rPr>
          <w:rFonts w:ascii="Consolas" w:eastAsia="Times New Roman" w:hAnsi="Consolas" w:cs="Courier New"/>
          <w:color w:val="FF0000"/>
          <w:sz w:val="24"/>
          <w:szCs w:val="24"/>
          <w:lang w:eastAsia="es-ES"/>
        </w:rPr>
        <w:t>192.168</w:t>
      </w:r>
      <w:r w:rsidRPr="00916508">
        <w:rPr>
          <w:rFonts w:ascii="Consolas" w:eastAsia="Times New Roman" w:hAnsi="Consolas" w:cs="Courier New"/>
          <w:color w:val="FF0000"/>
          <w:sz w:val="24"/>
          <w:szCs w:val="24"/>
          <w:lang w:eastAsia="es-ES"/>
        </w:rPr>
        <w:t>.</w:t>
      </w:r>
      <w:r w:rsidRPr="00287A09">
        <w:rPr>
          <w:rFonts w:ascii="Consolas" w:eastAsia="Times New Roman" w:hAnsi="Consolas" w:cs="Courier New"/>
          <w:color w:val="FF0000"/>
          <w:sz w:val="24"/>
          <w:szCs w:val="24"/>
          <w:lang w:eastAsia="es-ES"/>
        </w:rPr>
        <w:t>0.19</w:t>
      </w:r>
      <w:r w:rsidRPr="00916508">
        <w:rPr>
          <w:rFonts w:ascii="Consolas" w:eastAsia="Times New Roman" w:hAnsi="Consolas" w:cs="Courier New"/>
          <w:color w:val="FF0000"/>
          <w:sz w:val="24"/>
          <w:szCs w:val="24"/>
          <w:lang w:eastAsia="es-ES"/>
        </w:rPr>
        <w:t>1</w:t>
      </w:r>
    </w:p>
    <w:p w14:paraId="05FCEBAE" w14:textId="77777777" w:rsidR="00916508" w:rsidRDefault="00916508" w:rsidP="00916508">
      <w:pPr>
        <w:rPr>
          <w:b/>
        </w:rPr>
      </w:pPr>
      <w:r>
        <w:rPr>
          <w:b/>
        </w:rPr>
        <w:t>**</w:t>
      </w:r>
    </w:p>
    <w:p w14:paraId="442C92F1" w14:textId="52EA1DD2" w:rsidR="00916508" w:rsidRDefault="00916508" w:rsidP="00AB0654">
      <w:pPr>
        <w:rPr>
          <w:b/>
        </w:rPr>
      </w:pPr>
    </w:p>
    <w:p w14:paraId="7A86D02F" w14:textId="20EDA58B" w:rsidR="00916508" w:rsidRDefault="00916508" w:rsidP="00AB0654">
      <w:pPr>
        <w:rPr>
          <w:b/>
        </w:rPr>
      </w:pPr>
    </w:p>
    <w:p w14:paraId="57F492BF" w14:textId="586FCF5C" w:rsidR="00916508" w:rsidRDefault="00916508" w:rsidP="00AB0654">
      <w:pPr>
        <w:rPr>
          <w:b/>
        </w:rPr>
      </w:pPr>
      <w:r>
        <w:rPr>
          <w:b/>
        </w:rPr>
        <w:t>Aquí dejo los screenshots con nuestras pruebas</w:t>
      </w:r>
    </w:p>
    <w:p w14:paraId="7B95DA58" w14:textId="5472E76B" w:rsidR="00916508" w:rsidRPr="00287A09" w:rsidRDefault="00916508" w:rsidP="00AB0654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53CADE1" wp14:editId="077F482A">
            <wp:simplePos x="0" y="0"/>
            <wp:positionH relativeFrom="margin">
              <wp:align>right</wp:align>
            </wp:positionH>
            <wp:positionV relativeFrom="paragraph">
              <wp:posOffset>241055</wp:posOffset>
            </wp:positionV>
            <wp:extent cx="5507355" cy="309499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3D995" w14:textId="77777777" w:rsidR="00AB0654" w:rsidRPr="00287A09" w:rsidRDefault="00AB0654" w:rsidP="00AB0654"/>
    <w:p w14:paraId="34D53D5F" w14:textId="77777777" w:rsidR="00AB0654" w:rsidRPr="00287A09" w:rsidRDefault="00AB0654" w:rsidP="00AB0654"/>
    <w:p w14:paraId="4EC796CA" w14:textId="22A4961F" w:rsidR="00AB0654" w:rsidRPr="00287A09" w:rsidRDefault="00916508" w:rsidP="00AB0654">
      <w:r>
        <w:rPr>
          <w:noProof/>
        </w:rPr>
        <w:drawing>
          <wp:anchor distT="0" distB="0" distL="114300" distR="114300" simplePos="0" relativeHeight="251659264" behindDoc="0" locked="0" layoutInCell="1" allowOverlap="1" wp14:anchorId="6DB27CB0" wp14:editId="17E2C063">
            <wp:simplePos x="0" y="0"/>
            <wp:positionH relativeFrom="column">
              <wp:posOffset>782</wp:posOffset>
            </wp:positionH>
            <wp:positionV relativeFrom="paragraph">
              <wp:posOffset>-2687</wp:posOffset>
            </wp:positionV>
            <wp:extent cx="5507355" cy="309499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E3C21" w14:textId="134167E3" w:rsidR="001C6C89" w:rsidRDefault="001C6C89" w:rsidP="00213E5C"/>
    <w:p w14:paraId="4F3B2AE2" w14:textId="2BE8FB84" w:rsidR="00287A09" w:rsidRDefault="00287A09" w:rsidP="00213E5C"/>
    <w:p w14:paraId="2405C182" w14:textId="0BDD67CE" w:rsidR="00287A09" w:rsidRDefault="00287A09" w:rsidP="00213E5C"/>
    <w:p w14:paraId="3934AD2E" w14:textId="77777777" w:rsidR="00AD4878" w:rsidRPr="00E9041B" w:rsidRDefault="00AD4878" w:rsidP="00AD4878">
      <w:pPr>
        <w:rPr>
          <w:color w:val="C00000"/>
        </w:rPr>
      </w:pPr>
    </w:p>
    <w:sectPr w:rsidR="00AD4878" w:rsidRPr="00E9041B" w:rsidSect="00100563">
      <w:footerReference w:type="default" r:id="rId12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601880" w14:textId="77777777" w:rsidR="00DA6F88" w:rsidRDefault="00DA6F88">
      <w:pPr>
        <w:spacing w:before="0" w:after="0" w:line="240" w:lineRule="auto"/>
      </w:pPr>
      <w:r>
        <w:separator/>
      </w:r>
    </w:p>
  </w:endnote>
  <w:endnote w:type="continuationSeparator" w:id="0">
    <w:p w14:paraId="051438F5" w14:textId="77777777" w:rsidR="00DA6F88" w:rsidRDefault="00DA6F8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A23EF1" w14:textId="77777777" w:rsidR="0080310A" w:rsidRDefault="0080310A">
    <w:pPr>
      <w:pStyle w:val="Footer"/>
    </w:pPr>
    <w:r>
      <w:rPr>
        <w:lang w:bidi="es-ES"/>
      </w:rPr>
      <w:t xml:space="preserve">PÁGINA </w:t>
    </w:r>
    <w:r>
      <w:rPr>
        <w:lang w:bidi="es-ES"/>
      </w:rPr>
      <w:fldChar w:fldCharType="begin"/>
    </w:r>
    <w:r>
      <w:rPr>
        <w:lang w:bidi="es-ES"/>
      </w:rPr>
      <w:instrText xml:space="preserve"> PAGE  \* Arabic  \* MERGEFORMAT </w:instrText>
    </w:r>
    <w:r>
      <w:rPr>
        <w:lang w:bidi="es-ES"/>
      </w:rPr>
      <w:fldChar w:fldCharType="separate"/>
    </w:r>
    <w:r>
      <w:rPr>
        <w:noProof/>
        <w:lang w:bidi="es-ES"/>
      </w:rPr>
      <w:t>1</w:t>
    </w:r>
    <w:r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E6E942" w14:textId="77777777" w:rsidR="00DA6F88" w:rsidRDefault="00DA6F88">
      <w:pPr>
        <w:spacing w:before="0" w:after="0" w:line="240" w:lineRule="auto"/>
      </w:pPr>
      <w:r>
        <w:separator/>
      </w:r>
    </w:p>
  </w:footnote>
  <w:footnote w:type="continuationSeparator" w:id="0">
    <w:p w14:paraId="30A42212" w14:textId="77777777" w:rsidR="00DA6F88" w:rsidRDefault="00DA6F8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B4A3789"/>
    <w:multiLevelType w:val="hybridMultilevel"/>
    <w:tmpl w:val="2AFE9FA0"/>
    <w:lvl w:ilvl="0" w:tplc="023636EA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D44844"/>
    <w:multiLevelType w:val="hybridMultilevel"/>
    <w:tmpl w:val="38B85718"/>
    <w:lvl w:ilvl="0" w:tplc="7F36CFE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FAC5D9C"/>
    <w:multiLevelType w:val="hybridMultilevel"/>
    <w:tmpl w:val="04B4E248"/>
    <w:lvl w:ilvl="0" w:tplc="827EA3D0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F8F5B63"/>
    <w:multiLevelType w:val="multilevel"/>
    <w:tmpl w:val="1CD6B866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2890457D"/>
    <w:multiLevelType w:val="hybridMultilevel"/>
    <w:tmpl w:val="289650BE"/>
    <w:lvl w:ilvl="0" w:tplc="E528C38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3440CC"/>
    <w:multiLevelType w:val="multilevel"/>
    <w:tmpl w:val="B5CE5722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321461FC"/>
    <w:multiLevelType w:val="hybridMultilevel"/>
    <w:tmpl w:val="56A0AD06"/>
    <w:lvl w:ilvl="0" w:tplc="579C6C90">
      <w:start w:val="9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  <w:color w:val="56B6C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F16720"/>
    <w:multiLevelType w:val="hybridMultilevel"/>
    <w:tmpl w:val="B8343A34"/>
    <w:lvl w:ilvl="0" w:tplc="D40EC7F6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2BB68FB"/>
    <w:multiLevelType w:val="hybridMultilevel"/>
    <w:tmpl w:val="2F18F1CA"/>
    <w:lvl w:ilvl="0" w:tplc="6330956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BC2713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6AD4518"/>
    <w:multiLevelType w:val="hybridMultilevel"/>
    <w:tmpl w:val="4D8435A8"/>
    <w:lvl w:ilvl="0" w:tplc="0D04A1EC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E0360C"/>
    <w:multiLevelType w:val="multilevel"/>
    <w:tmpl w:val="2E96955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770A0D9C"/>
    <w:multiLevelType w:val="hybridMultilevel"/>
    <w:tmpl w:val="07909DCC"/>
    <w:lvl w:ilvl="0" w:tplc="6204947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  <w:color w:val="4D322D" w:themeColor="text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4"/>
  </w:num>
  <w:num w:numId="8">
    <w:abstractNumId w:val="10"/>
  </w:num>
  <w:num w:numId="9">
    <w:abstractNumId w:val="17"/>
  </w:num>
  <w:num w:numId="10">
    <w:abstractNumId w:val="15"/>
  </w:num>
  <w:num w:numId="11">
    <w:abstractNumId w:val="23"/>
  </w:num>
  <w:num w:numId="12">
    <w:abstractNumId w:val="21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20"/>
  </w:num>
  <w:num w:numId="22">
    <w:abstractNumId w:val="22"/>
  </w:num>
  <w:num w:numId="23">
    <w:abstractNumId w:val="19"/>
  </w:num>
  <w:num w:numId="24">
    <w:abstractNumId w:val="24"/>
  </w:num>
  <w:num w:numId="25">
    <w:abstractNumId w:val="13"/>
  </w:num>
  <w:num w:numId="26">
    <w:abstractNumId w:val="16"/>
  </w:num>
  <w:num w:numId="27">
    <w:abstractNumId w:val="18"/>
  </w:num>
  <w:num w:numId="28">
    <w:abstractNumId w:val="11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EFF"/>
    <w:rsid w:val="000748AA"/>
    <w:rsid w:val="00094DEF"/>
    <w:rsid w:val="00100563"/>
    <w:rsid w:val="001638F6"/>
    <w:rsid w:val="0018419F"/>
    <w:rsid w:val="001849EE"/>
    <w:rsid w:val="001A2000"/>
    <w:rsid w:val="001C4BB8"/>
    <w:rsid w:val="001C6C89"/>
    <w:rsid w:val="001F5EFF"/>
    <w:rsid w:val="00203093"/>
    <w:rsid w:val="00213E5C"/>
    <w:rsid w:val="00287A09"/>
    <w:rsid w:val="003209D6"/>
    <w:rsid w:val="00334A73"/>
    <w:rsid w:val="003422FF"/>
    <w:rsid w:val="003A4467"/>
    <w:rsid w:val="0043227B"/>
    <w:rsid w:val="004847D9"/>
    <w:rsid w:val="004952C4"/>
    <w:rsid w:val="005A1C5A"/>
    <w:rsid w:val="005A2188"/>
    <w:rsid w:val="005C788B"/>
    <w:rsid w:val="00665060"/>
    <w:rsid w:val="006660CF"/>
    <w:rsid w:val="0066664B"/>
    <w:rsid w:val="00687695"/>
    <w:rsid w:val="00690EFD"/>
    <w:rsid w:val="006D3B42"/>
    <w:rsid w:val="007021DE"/>
    <w:rsid w:val="00732607"/>
    <w:rsid w:val="007842D1"/>
    <w:rsid w:val="007D1645"/>
    <w:rsid w:val="0080107A"/>
    <w:rsid w:val="0080310A"/>
    <w:rsid w:val="00803D16"/>
    <w:rsid w:val="00844483"/>
    <w:rsid w:val="00916508"/>
    <w:rsid w:val="00934F1C"/>
    <w:rsid w:val="00990BB3"/>
    <w:rsid w:val="009A0853"/>
    <w:rsid w:val="009A6701"/>
    <w:rsid w:val="009D2231"/>
    <w:rsid w:val="00A122DB"/>
    <w:rsid w:val="00A46C32"/>
    <w:rsid w:val="00AB0654"/>
    <w:rsid w:val="00AD165F"/>
    <w:rsid w:val="00AD4878"/>
    <w:rsid w:val="00B3726D"/>
    <w:rsid w:val="00B47B7A"/>
    <w:rsid w:val="00B50269"/>
    <w:rsid w:val="00B646B8"/>
    <w:rsid w:val="00C7610E"/>
    <w:rsid w:val="00C80BD4"/>
    <w:rsid w:val="00CB1CA4"/>
    <w:rsid w:val="00CE0A45"/>
    <w:rsid w:val="00CF3A42"/>
    <w:rsid w:val="00D5413C"/>
    <w:rsid w:val="00DA6F88"/>
    <w:rsid w:val="00DC07A3"/>
    <w:rsid w:val="00DE2D49"/>
    <w:rsid w:val="00E11B8A"/>
    <w:rsid w:val="00E64A55"/>
    <w:rsid w:val="00E9041B"/>
    <w:rsid w:val="00EA0120"/>
    <w:rsid w:val="00EE6335"/>
    <w:rsid w:val="00F05C75"/>
    <w:rsid w:val="00F64970"/>
    <w:rsid w:val="00F677F9"/>
    <w:rsid w:val="00F847A5"/>
    <w:rsid w:val="00F85382"/>
    <w:rsid w:val="00F966B1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,"/>
  <w14:docId w14:val="19B7654E"/>
  <w15:chartTrackingRefBased/>
  <w15:docId w15:val="{BDC7990A-8DE5-426D-9ED8-E05B9CA0D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504"/>
  </w:style>
  <w:style w:type="paragraph" w:styleId="Heading1">
    <w:name w:val="heading 1"/>
    <w:basedOn w:val="Normal"/>
    <w:next w:val="Normal"/>
    <w:link w:val="Heading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cindecontacto">
    <w:name w:val="Información de contact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Heading1Char">
    <w:name w:val="Heading 1 Char"/>
    <w:basedOn w:val="DefaultParagraphFont"/>
    <w:link w:val="Heading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Bullet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">
    <w:name w:val="Foto"/>
    <w:basedOn w:val="Normal"/>
    <w:uiPriority w:val="1"/>
    <w:qFormat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3422FF"/>
    <w:rPr>
      <w:sz w:val="22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ladeinforme">
    <w:name w:val="Tabla de inform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000"/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paragraph" w:styleId="ListParagraph">
    <w:name w:val="List Paragraph"/>
    <w:basedOn w:val="Normal"/>
    <w:uiPriority w:val="34"/>
    <w:semiHidden/>
    <w:qFormat/>
    <w:rsid w:val="001F5E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3E5C"/>
    <w:rPr>
      <w:color w:val="993E2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3E5C"/>
    <w:rPr>
      <w:color w:val="605E5C"/>
      <w:shd w:val="clear" w:color="auto" w:fill="E1DFDD"/>
    </w:rPr>
  </w:style>
  <w:style w:type="character" w:customStyle="1" w:styleId="pln">
    <w:name w:val="pln"/>
    <w:basedOn w:val="DefaultParagraphFont"/>
    <w:rsid w:val="00287A09"/>
  </w:style>
  <w:style w:type="character" w:customStyle="1" w:styleId="pun">
    <w:name w:val="pun"/>
    <w:basedOn w:val="DefaultParagraphFont"/>
    <w:rsid w:val="00287A09"/>
  </w:style>
  <w:style w:type="character" w:customStyle="1" w:styleId="str">
    <w:name w:val="str"/>
    <w:basedOn w:val="DefaultParagraphFont"/>
    <w:rsid w:val="00287A09"/>
  </w:style>
  <w:style w:type="character" w:customStyle="1" w:styleId="lit">
    <w:name w:val="lit"/>
    <w:basedOn w:val="DefaultParagraphFont"/>
    <w:rsid w:val="00287A09"/>
  </w:style>
  <w:style w:type="character" w:customStyle="1" w:styleId="typ">
    <w:name w:val="typ"/>
    <w:basedOn w:val="DefaultParagraphFont"/>
    <w:rsid w:val="00287A09"/>
  </w:style>
  <w:style w:type="character" w:customStyle="1" w:styleId="com">
    <w:name w:val="com"/>
    <w:basedOn w:val="DefaultParagraphFont"/>
    <w:rsid w:val="00287A09"/>
  </w:style>
  <w:style w:type="character" w:customStyle="1" w:styleId="kwd">
    <w:name w:val="kwd"/>
    <w:basedOn w:val="DefaultParagraphFont"/>
    <w:rsid w:val="00287A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9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9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6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5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0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0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4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8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1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8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5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ssi29@192.168.56.102" TargetMode="Externa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User\AppData\Roaming\Microsoft\Templates\Informe%20de%20estudiante%20con%20portada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1DFEDF-14FE-654E-8AE4-BCC161F8D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C:\Users\User\AppData\Roaming\Microsoft\Templates\Informe de estudiante con portada.dotx</Template>
  <TotalTime>253</TotalTime>
  <Pages>10</Pages>
  <Words>1204</Words>
  <Characters>6869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Illia</dc:creator>
  <cp:keywords/>
  <cp:lastModifiedBy>Pablo Ospino</cp:lastModifiedBy>
  <cp:revision>27</cp:revision>
  <cp:lastPrinted>2019-10-27T15:57:00Z</cp:lastPrinted>
  <dcterms:created xsi:type="dcterms:W3CDTF">2019-10-16T17:25:00Z</dcterms:created>
  <dcterms:modified xsi:type="dcterms:W3CDTF">2019-11-09T12:35:00Z</dcterms:modified>
  <cp:version/>
</cp:coreProperties>
</file>